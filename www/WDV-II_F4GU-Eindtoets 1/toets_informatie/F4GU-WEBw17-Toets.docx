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AA921" w14:textId="77777777" w:rsidR="00FC70BE" w:rsidRDefault="00785CA5" w:rsidP="009C2518">
      <w:pPr>
        <w:pStyle w:val="H3Theorie"/>
        <w:sectPr w:rsidR="00FC70BE" w:rsidSect="00B53026"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7AED1785" wp14:editId="74C4702E">
                <wp:simplePos x="0" y="0"/>
                <wp:positionH relativeFrom="margin">
                  <wp:align>center</wp:align>
                </wp:positionH>
                <wp:positionV relativeFrom="paragraph">
                  <wp:posOffset>-914400</wp:posOffset>
                </wp:positionV>
                <wp:extent cx="9298940" cy="10692000"/>
                <wp:effectExtent l="0" t="0" r="1651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8940" cy="10692000"/>
                          <a:chOff x="0" y="0"/>
                          <a:chExt cx="9298940" cy="10692000"/>
                        </a:xfrm>
                      </wpg:grpSpPr>
                      <wps:wsp>
                        <wps:cNvPr id="2" name="Rechthoek 2"/>
                        <wps:cNvSpPr/>
                        <wps:spPr>
                          <a:xfrm>
                            <a:off x="876300" y="0"/>
                            <a:ext cx="7560000" cy="10692000"/>
                          </a:xfrm>
                          <a:prstGeom prst="rect">
                            <a:avLst/>
                          </a:prstGeom>
                          <a:solidFill>
                            <a:srgbClr val="B4E00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Groep 3"/>
                        <wpg:cNvGrpSpPr/>
                        <wpg:grpSpPr>
                          <a:xfrm>
                            <a:off x="0" y="622300"/>
                            <a:ext cx="9298940" cy="9434830"/>
                            <a:chOff x="0" y="0"/>
                            <a:chExt cx="9299438" cy="9435225"/>
                          </a:xfrm>
                          <a:solidFill>
                            <a:srgbClr val="004C35"/>
                          </a:solidFill>
                        </wpg:grpSpPr>
                        <wps:wsp>
                          <wps:cNvPr id="22" name="Vrije vorm: vorm 21">
                            <a:extLst>
                              <a:ext uri="{FF2B5EF4-FFF2-40B4-BE49-F238E27FC236}">
                                <a16:creationId xmlns:a16="http://schemas.microsoft.com/office/drawing/2014/main" id="{62C36010-C9C5-489F-9D20-F72EC1F1F636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7210425"/>
                              <a:ext cx="2124000" cy="2224800"/>
                            </a:xfrm>
                            <a:custGeom>
                              <a:avLst/>
                              <a:gdLst>
                                <a:gd name="connsiteX0" fmla="*/ 822423 w 1553686"/>
                                <a:gd name="connsiteY0" fmla="*/ 1628867 h 1627321"/>
                                <a:gd name="connsiteX1" fmla="*/ 0 w 1553686"/>
                                <a:gd name="connsiteY1" fmla="*/ 816017 h 1627321"/>
                                <a:gd name="connsiteX2" fmla="*/ 822423 w 1553686"/>
                                <a:gd name="connsiteY2" fmla="*/ 0 h 1627321"/>
                                <a:gd name="connsiteX3" fmla="*/ 1510979 w 1553686"/>
                                <a:gd name="connsiteY3" fmla="*/ 385697 h 1627321"/>
                                <a:gd name="connsiteX4" fmla="*/ 1131614 w 1553686"/>
                                <a:gd name="connsiteY4" fmla="*/ 602477 h 1627321"/>
                                <a:gd name="connsiteX5" fmla="*/ 822423 w 1553686"/>
                                <a:gd name="connsiteY5" fmla="*/ 430320 h 1627321"/>
                                <a:gd name="connsiteX6" fmla="*/ 439892 w 1553686"/>
                                <a:gd name="connsiteY6" fmla="*/ 816017 h 1627321"/>
                                <a:gd name="connsiteX7" fmla="*/ 822423 w 1553686"/>
                                <a:gd name="connsiteY7" fmla="*/ 1198548 h 1627321"/>
                                <a:gd name="connsiteX8" fmla="*/ 1160332 w 1553686"/>
                                <a:gd name="connsiteY8" fmla="*/ 1000913 h 1627321"/>
                                <a:gd name="connsiteX9" fmla="*/ 1558767 w 1553686"/>
                                <a:gd name="connsiteY9" fmla="*/ 1179403 h 1627321"/>
                                <a:gd name="connsiteX10" fmla="*/ 822423 w 1553686"/>
                                <a:gd name="connsiteY10" fmla="*/ 1628867 h 16273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53686" h="1627321">
                                  <a:moveTo>
                                    <a:pt x="822423" y="1628867"/>
                                  </a:moveTo>
                                  <a:cubicBezTo>
                                    <a:pt x="353813" y="1628867"/>
                                    <a:pt x="0" y="1281386"/>
                                    <a:pt x="0" y="816017"/>
                                  </a:cubicBezTo>
                                  <a:cubicBezTo>
                                    <a:pt x="0" y="350574"/>
                                    <a:pt x="353813" y="0"/>
                                    <a:pt x="822423" y="0"/>
                                  </a:cubicBezTo>
                                  <a:cubicBezTo>
                                    <a:pt x="1128448" y="0"/>
                                    <a:pt x="1386610" y="153012"/>
                                    <a:pt x="1510979" y="385697"/>
                                  </a:cubicBezTo>
                                  <a:lnTo>
                                    <a:pt x="1131614" y="602477"/>
                                  </a:lnTo>
                                  <a:cubicBezTo>
                                    <a:pt x="1074253" y="497253"/>
                                    <a:pt x="959457" y="430320"/>
                                    <a:pt x="822423" y="430320"/>
                                  </a:cubicBezTo>
                                  <a:cubicBezTo>
                                    <a:pt x="599311" y="430320"/>
                                    <a:pt x="439892" y="596071"/>
                                    <a:pt x="439892" y="816017"/>
                                  </a:cubicBezTo>
                                  <a:cubicBezTo>
                                    <a:pt x="439892" y="1032797"/>
                                    <a:pt x="599237" y="1198548"/>
                                    <a:pt x="822423" y="1198548"/>
                                  </a:cubicBezTo>
                                  <a:cubicBezTo>
                                    <a:pt x="975435" y="1198548"/>
                                    <a:pt x="1099730" y="1125282"/>
                                    <a:pt x="1160332" y="1000913"/>
                                  </a:cubicBezTo>
                                  <a:lnTo>
                                    <a:pt x="1558767" y="1179403"/>
                                  </a:lnTo>
                                  <a:cubicBezTo>
                                    <a:pt x="1440805" y="1450304"/>
                                    <a:pt x="1157092" y="1628867"/>
                                    <a:pt x="822423" y="16288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3" name="Vrije vorm: vorm 22">
                            <a:extLst>
                              <a:ext uri="{FF2B5EF4-FFF2-40B4-BE49-F238E27FC236}">
                                <a16:creationId xmlns:a16="http://schemas.microsoft.com/office/drawing/2014/main" id="{6BF0E3EB-1ADD-407F-B00D-2249DB4DFBE1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81238" y="2223966"/>
                              <a:ext cx="2036788" cy="7208336"/>
                            </a:xfrm>
                            <a:custGeom>
                              <a:avLst/>
                              <a:gdLst>
                                <a:gd name="connsiteX0" fmla="*/ 1488594 w 1487415"/>
                                <a:gd name="connsiteY0" fmla="*/ 2448861 h 3203097"/>
                                <a:gd name="connsiteX1" fmla="*/ 742677 w 1487415"/>
                                <a:gd name="connsiteY1" fmla="*/ 3207516 h 3203097"/>
                                <a:gd name="connsiteX2" fmla="*/ 0 w 1487415"/>
                                <a:gd name="connsiteY2" fmla="*/ 2448861 h 3203097"/>
                                <a:gd name="connsiteX3" fmla="*/ 0 w 1487415"/>
                                <a:gd name="connsiteY3" fmla="*/ 0 h 3203097"/>
                                <a:gd name="connsiteX4" fmla="*/ 446225 w 1487415"/>
                                <a:gd name="connsiteY4" fmla="*/ 0 h 3203097"/>
                                <a:gd name="connsiteX5" fmla="*/ 446225 w 1487415"/>
                                <a:gd name="connsiteY5" fmla="*/ 2448934 h 3203097"/>
                                <a:gd name="connsiteX6" fmla="*/ 742677 w 1487415"/>
                                <a:gd name="connsiteY6" fmla="*/ 2777270 h 3203097"/>
                                <a:gd name="connsiteX7" fmla="*/ 1039129 w 1487415"/>
                                <a:gd name="connsiteY7" fmla="*/ 2448934 h 3203097"/>
                                <a:gd name="connsiteX8" fmla="*/ 1039129 w 1487415"/>
                                <a:gd name="connsiteY8" fmla="*/ 0 h 3203097"/>
                                <a:gd name="connsiteX9" fmla="*/ 1488594 w 1487415"/>
                                <a:gd name="connsiteY9" fmla="*/ 0 h 3203097"/>
                                <a:gd name="connsiteX10" fmla="*/ 1488594 w 1487415"/>
                                <a:gd name="connsiteY10" fmla="*/ 2448861 h 3203097"/>
                                <a:gd name="connsiteX0" fmla="*/ 1488594 w 1686964"/>
                                <a:gd name="connsiteY0" fmla="*/ 4501904 h 5260559"/>
                                <a:gd name="connsiteX1" fmla="*/ 742677 w 1686964"/>
                                <a:gd name="connsiteY1" fmla="*/ 5260559 h 5260559"/>
                                <a:gd name="connsiteX2" fmla="*/ 0 w 1686964"/>
                                <a:gd name="connsiteY2" fmla="*/ 4501904 h 5260559"/>
                                <a:gd name="connsiteX3" fmla="*/ 0 w 1686964"/>
                                <a:gd name="connsiteY3" fmla="*/ 2053043 h 5260559"/>
                                <a:gd name="connsiteX4" fmla="*/ 1686964 w 1686964"/>
                                <a:gd name="connsiteY4" fmla="*/ 0 h 5260559"/>
                                <a:gd name="connsiteX5" fmla="*/ 446225 w 1686964"/>
                                <a:gd name="connsiteY5" fmla="*/ 4501977 h 5260559"/>
                                <a:gd name="connsiteX6" fmla="*/ 742677 w 1686964"/>
                                <a:gd name="connsiteY6" fmla="*/ 4830313 h 5260559"/>
                                <a:gd name="connsiteX7" fmla="*/ 1039129 w 1686964"/>
                                <a:gd name="connsiteY7" fmla="*/ 4501977 h 5260559"/>
                                <a:gd name="connsiteX8" fmla="*/ 1039129 w 1686964"/>
                                <a:gd name="connsiteY8" fmla="*/ 2053043 h 5260559"/>
                                <a:gd name="connsiteX9" fmla="*/ 1488594 w 1686964"/>
                                <a:gd name="connsiteY9" fmla="*/ 2053043 h 5260559"/>
                                <a:gd name="connsiteX10" fmla="*/ 1488594 w 1686964"/>
                                <a:gd name="connsiteY10" fmla="*/ 4501904 h 5260559"/>
                                <a:gd name="connsiteX0" fmla="*/ 1488594 w 1686964"/>
                                <a:gd name="connsiteY0" fmla="*/ 4501904 h 5260559"/>
                                <a:gd name="connsiteX1" fmla="*/ 742677 w 1686964"/>
                                <a:gd name="connsiteY1" fmla="*/ 5260559 h 5260559"/>
                                <a:gd name="connsiteX2" fmla="*/ 0 w 1686964"/>
                                <a:gd name="connsiteY2" fmla="*/ 4501904 h 5260559"/>
                                <a:gd name="connsiteX3" fmla="*/ 3095 w 1686964"/>
                                <a:gd name="connsiteY3" fmla="*/ 0 h 5260559"/>
                                <a:gd name="connsiteX4" fmla="*/ 1686964 w 1686964"/>
                                <a:gd name="connsiteY4" fmla="*/ 0 h 5260559"/>
                                <a:gd name="connsiteX5" fmla="*/ 446225 w 1686964"/>
                                <a:gd name="connsiteY5" fmla="*/ 4501977 h 5260559"/>
                                <a:gd name="connsiteX6" fmla="*/ 742677 w 1686964"/>
                                <a:gd name="connsiteY6" fmla="*/ 4830313 h 5260559"/>
                                <a:gd name="connsiteX7" fmla="*/ 1039129 w 1686964"/>
                                <a:gd name="connsiteY7" fmla="*/ 4501977 h 5260559"/>
                                <a:gd name="connsiteX8" fmla="*/ 1039129 w 1686964"/>
                                <a:gd name="connsiteY8" fmla="*/ 2053043 h 5260559"/>
                                <a:gd name="connsiteX9" fmla="*/ 1488594 w 1686964"/>
                                <a:gd name="connsiteY9" fmla="*/ 2053043 h 5260559"/>
                                <a:gd name="connsiteX10" fmla="*/ 1488594 w 1686964"/>
                                <a:gd name="connsiteY10" fmla="*/ 4501904 h 5260559"/>
                                <a:gd name="connsiteX0" fmla="*/ 1488594 w 1488594"/>
                                <a:gd name="connsiteY0" fmla="*/ 4501904 h 5260559"/>
                                <a:gd name="connsiteX1" fmla="*/ 742677 w 1488594"/>
                                <a:gd name="connsiteY1" fmla="*/ 5260559 h 5260559"/>
                                <a:gd name="connsiteX2" fmla="*/ 0 w 1488594"/>
                                <a:gd name="connsiteY2" fmla="*/ 4501904 h 5260559"/>
                                <a:gd name="connsiteX3" fmla="*/ 3095 w 1488594"/>
                                <a:gd name="connsiteY3" fmla="*/ 0 h 5260559"/>
                                <a:gd name="connsiteX4" fmla="*/ 455507 w 1488594"/>
                                <a:gd name="connsiteY4" fmla="*/ 9282 h 5260559"/>
                                <a:gd name="connsiteX5" fmla="*/ 446225 w 1488594"/>
                                <a:gd name="connsiteY5" fmla="*/ 4501977 h 5260559"/>
                                <a:gd name="connsiteX6" fmla="*/ 742677 w 1488594"/>
                                <a:gd name="connsiteY6" fmla="*/ 4830313 h 5260559"/>
                                <a:gd name="connsiteX7" fmla="*/ 1039129 w 1488594"/>
                                <a:gd name="connsiteY7" fmla="*/ 4501977 h 5260559"/>
                                <a:gd name="connsiteX8" fmla="*/ 1039129 w 1488594"/>
                                <a:gd name="connsiteY8" fmla="*/ 2053043 h 5260559"/>
                                <a:gd name="connsiteX9" fmla="*/ 1488594 w 1488594"/>
                                <a:gd name="connsiteY9" fmla="*/ 2053043 h 5260559"/>
                                <a:gd name="connsiteX10" fmla="*/ 1488594 w 1488594"/>
                                <a:gd name="connsiteY10" fmla="*/ 4501904 h 5260559"/>
                                <a:gd name="connsiteX0" fmla="*/ 1488594 w 1488594"/>
                                <a:gd name="connsiteY0" fmla="*/ 4512866 h 5271521"/>
                                <a:gd name="connsiteX1" fmla="*/ 742677 w 1488594"/>
                                <a:gd name="connsiteY1" fmla="*/ 5271521 h 5271521"/>
                                <a:gd name="connsiteX2" fmla="*/ 0 w 1488594"/>
                                <a:gd name="connsiteY2" fmla="*/ 4512866 h 5271521"/>
                                <a:gd name="connsiteX3" fmla="*/ 3095 w 1488594"/>
                                <a:gd name="connsiteY3" fmla="*/ 10962 h 5271521"/>
                                <a:gd name="connsiteX4" fmla="*/ 455507 w 1488594"/>
                                <a:gd name="connsiteY4" fmla="*/ 0 h 5271521"/>
                                <a:gd name="connsiteX5" fmla="*/ 446225 w 1488594"/>
                                <a:gd name="connsiteY5" fmla="*/ 4512939 h 5271521"/>
                                <a:gd name="connsiteX6" fmla="*/ 742677 w 1488594"/>
                                <a:gd name="connsiteY6" fmla="*/ 4841275 h 5271521"/>
                                <a:gd name="connsiteX7" fmla="*/ 1039129 w 1488594"/>
                                <a:gd name="connsiteY7" fmla="*/ 4512939 h 5271521"/>
                                <a:gd name="connsiteX8" fmla="*/ 1039129 w 1488594"/>
                                <a:gd name="connsiteY8" fmla="*/ 2064005 h 5271521"/>
                                <a:gd name="connsiteX9" fmla="*/ 1488594 w 1488594"/>
                                <a:gd name="connsiteY9" fmla="*/ 2064005 h 5271521"/>
                                <a:gd name="connsiteX10" fmla="*/ 1488594 w 1488594"/>
                                <a:gd name="connsiteY10" fmla="*/ 4512866 h 5271521"/>
                                <a:gd name="connsiteX0" fmla="*/ 1488594 w 1488594"/>
                                <a:gd name="connsiteY0" fmla="*/ 4501904 h 5260559"/>
                                <a:gd name="connsiteX1" fmla="*/ 742677 w 1488594"/>
                                <a:gd name="connsiteY1" fmla="*/ 5260559 h 5260559"/>
                                <a:gd name="connsiteX2" fmla="*/ 0 w 1488594"/>
                                <a:gd name="connsiteY2" fmla="*/ 4501904 h 5260559"/>
                                <a:gd name="connsiteX3" fmla="*/ 3095 w 1488594"/>
                                <a:gd name="connsiteY3" fmla="*/ 0 h 5260559"/>
                                <a:gd name="connsiteX4" fmla="*/ 449319 w 1488594"/>
                                <a:gd name="connsiteY4" fmla="*/ 10696 h 5260559"/>
                                <a:gd name="connsiteX5" fmla="*/ 446225 w 1488594"/>
                                <a:gd name="connsiteY5" fmla="*/ 4501977 h 5260559"/>
                                <a:gd name="connsiteX6" fmla="*/ 742677 w 1488594"/>
                                <a:gd name="connsiteY6" fmla="*/ 4830313 h 5260559"/>
                                <a:gd name="connsiteX7" fmla="*/ 1039129 w 1488594"/>
                                <a:gd name="connsiteY7" fmla="*/ 4501977 h 5260559"/>
                                <a:gd name="connsiteX8" fmla="*/ 1039129 w 1488594"/>
                                <a:gd name="connsiteY8" fmla="*/ 2053043 h 5260559"/>
                                <a:gd name="connsiteX9" fmla="*/ 1488594 w 1488594"/>
                                <a:gd name="connsiteY9" fmla="*/ 2053043 h 5260559"/>
                                <a:gd name="connsiteX10" fmla="*/ 1488594 w 1488594"/>
                                <a:gd name="connsiteY10" fmla="*/ 4501904 h 5260559"/>
                                <a:gd name="connsiteX0" fmla="*/ 1488594 w 1488594"/>
                                <a:gd name="connsiteY0" fmla="*/ 4512866 h 5271521"/>
                                <a:gd name="connsiteX1" fmla="*/ 742677 w 1488594"/>
                                <a:gd name="connsiteY1" fmla="*/ 5271521 h 5271521"/>
                                <a:gd name="connsiteX2" fmla="*/ 0 w 1488594"/>
                                <a:gd name="connsiteY2" fmla="*/ 4512866 h 5271521"/>
                                <a:gd name="connsiteX3" fmla="*/ 3095 w 1488594"/>
                                <a:gd name="connsiteY3" fmla="*/ 10962 h 5271521"/>
                                <a:gd name="connsiteX4" fmla="*/ 443131 w 1488594"/>
                                <a:gd name="connsiteY4" fmla="*/ 0 h 5271521"/>
                                <a:gd name="connsiteX5" fmla="*/ 446225 w 1488594"/>
                                <a:gd name="connsiteY5" fmla="*/ 4512939 h 5271521"/>
                                <a:gd name="connsiteX6" fmla="*/ 742677 w 1488594"/>
                                <a:gd name="connsiteY6" fmla="*/ 4841275 h 5271521"/>
                                <a:gd name="connsiteX7" fmla="*/ 1039129 w 1488594"/>
                                <a:gd name="connsiteY7" fmla="*/ 4512939 h 5271521"/>
                                <a:gd name="connsiteX8" fmla="*/ 1039129 w 1488594"/>
                                <a:gd name="connsiteY8" fmla="*/ 2064005 h 5271521"/>
                                <a:gd name="connsiteX9" fmla="*/ 1488594 w 1488594"/>
                                <a:gd name="connsiteY9" fmla="*/ 2064005 h 5271521"/>
                                <a:gd name="connsiteX10" fmla="*/ 1488594 w 1488594"/>
                                <a:gd name="connsiteY10" fmla="*/ 4512866 h 5271521"/>
                                <a:gd name="connsiteX0" fmla="*/ 1488594 w 1488594"/>
                                <a:gd name="connsiteY0" fmla="*/ 4508225 h 5266880"/>
                                <a:gd name="connsiteX1" fmla="*/ 742677 w 1488594"/>
                                <a:gd name="connsiteY1" fmla="*/ 5266880 h 5266880"/>
                                <a:gd name="connsiteX2" fmla="*/ 0 w 1488594"/>
                                <a:gd name="connsiteY2" fmla="*/ 4508225 h 5266880"/>
                                <a:gd name="connsiteX3" fmla="*/ 3095 w 1488594"/>
                                <a:gd name="connsiteY3" fmla="*/ 6321 h 5266880"/>
                                <a:gd name="connsiteX4" fmla="*/ 438490 w 1488594"/>
                                <a:gd name="connsiteY4" fmla="*/ 0 h 5266880"/>
                                <a:gd name="connsiteX5" fmla="*/ 446225 w 1488594"/>
                                <a:gd name="connsiteY5" fmla="*/ 4508298 h 5266880"/>
                                <a:gd name="connsiteX6" fmla="*/ 742677 w 1488594"/>
                                <a:gd name="connsiteY6" fmla="*/ 4836634 h 5266880"/>
                                <a:gd name="connsiteX7" fmla="*/ 1039129 w 1488594"/>
                                <a:gd name="connsiteY7" fmla="*/ 4508298 h 5266880"/>
                                <a:gd name="connsiteX8" fmla="*/ 1039129 w 1488594"/>
                                <a:gd name="connsiteY8" fmla="*/ 2059364 h 5266880"/>
                                <a:gd name="connsiteX9" fmla="*/ 1488594 w 1488594"/>
                                <a:gd name="connsiteY9" fmla="*/ 2059364 h 5266880"/>
                                <a:gd name="connsiteX10" fmla="*/ 1488594 w 1488594"/>
                                <a:gd name="connsiteY10" fmla="*/ 4508225 h 5266880"/>
                                <a:gd name="connsiteX0" fmla="*/ 1488594 w 1488594"/>
                                <a:gd name="connsiteY0" fmla="*/ 4501904 h 5260559"/>
                                <a:gd name="connsiteX1" fmla="*/ 742677 w 1488594"/>
                                <a:gd name="connsiteY1" fmla="*/ 5260559 h 5260559"/>
                                <a:gd name="connsiteX2" fmla="*/ 0 w 1488594"/>
                                <a:gd name="connsiteY2" fmla="*/ 4501904 h 5260559"/>
                                <a:gd name="connsiteX3" fmla="*/ 3095 w 1488594"/>
                                <a:gd name="connsiteY3" fmla="*/ 0 h 5260559"/>
                                <a:gd name="connsiteX4" fmla="*/ 438490 w 1488594"/>
                                <a:gd name="connsiteY4" fmla="*/ 2 h 5260559"/>
                                <a:gd name="connsiteX5" fmla="*/ 446225 w 1488594"/>
                                <a:gd name="connsiteY5" fmla="*/ 4501977 h 5260559"/>
                                <a:gd name="connsiteX6" fmla="*/ 742677 w 1488594"/>
                                <a:gd name="connsiteY6" fmla="*/ 4830313 h 5260559"/>
                                <a:gd name="connsiteX7" fmla="*/ 1039129 w 1488594"/>
                                <a:gd name="connsiteY7" fmla="*/ 4501977 h 5260559"/>
                                <a:gd name="connsiteX8" fmla="*/ 1039129 w 1488594"/>
                                <a:gd name="connsiteY8" fmla="*/ 2053043 h 5260559"/>
                                <a:gd name="connsiteX9" fmla="*/ 1488594 w 1488594"/>
                                <a:gd name="connsiteY9" fmla="*/ 2053043 h 5260559"/>
                                <a:gd name="connsiteX10" fmla="*/ 1488594 w 1488594"/>
                                <a:gd name="connsiteY10" fmla="*/ 4501904 h 5260559"/>
                                <a:gd name="connsiteX0" fmla="*/ 1488594 w 1695126"/>
                                <a:gd name="connsiteY0" fmla="*/ 4507153 h 5265808"/>
                                <a:gd name="connsiteX1" fmla="*/ 742677 w 1695126"/>
                                <a:gd name="connsiteY1" fmla="*/ 5265808 h 5265808"/>
                                <a:gd name="connsiteX2" fmla="*/ 0 w 1695126"/>
                                <a:gd name="connsiteY2" fmla="*/ 4507153 h 5265808"/>
                                <a:gd name="connsiteX3" fmla="*/ 3095 w 1695126"/>
                                <a:gd name="connsiteY3" fmla="*/ 5249 h 5265808"/>
                                <a:gd name="connsiteX4" fmla="*/ 438490 w 1695126"/>
                                <a:gd name="connsiteY4" fmla="*/ 5251 h 5265808"/>
                                <a:gd name="connsiteX5" fmla="*/ 446225 w 1695126"/>
                                <a:gd name="connsiteY5" fmla="*/ 4507226 h 5265808"/>
                                <a:gd name="connsiteX6" fmla="*/ 742677 w 1695126"/>
                                <a:gd name="connsiteY6" fmla="*/ 4835562 h 5265808"/>
                                <a:gd name="connsiteX7" fmla="*/ 1039129 w 1695126"/>
                                <a:gd name="connsiteY7" fmla="*/ 4507226 h 5265808"/>
                                <a:gd name="connsiteX8" fmla="*/ 1039129 w 1695126"/>
                                <a:gd name="connsiteY8" fmla="*/ 2058292 h 5265808"/>
                                <a:gd name="connsiteX9" fmla="*/ 1695126 w 1695126"/>
                                <a:gd name="connsiteY9" fmla="*/ 0 h 5265808"/>
                                <a:gd name="connsiteX10" fmla="*/ 1488594 w 1695126"/>
                                <a:gd name="connsiteY10" fmla="*/ 4507153 h 5265808"/>
                                <a:gd name="connsiteX0" fmla="*/ 1488594 w 1695126"/>
                                <a:gd name="connsiteY0" fmla="*/ 4507153 h 5265808"/>
                                <a:gd name="connsiteX1" fmla="*/ 742677 w 1695126"/>
                                <a:gd name="connsiteY1" fmla="*/ 5265808 h 5265808"/>
                                <a:gd name="connsiteX2" fmla="*/ 0 w 1695126"/>
                                <a:gd name="connsiteY2" fmla="*/ 4507153 h 5265808"/>
                                <a:gd name="connsiteX3" fmla="*/ 3095 w 1695126"/>
                                <a:gd name="connsiteY3" fmla="*/ 5249 h 5265808"/>
                                <a:gd name="connsiteX4" fmla="*/ 438490 w 1695126"/>
                                <a:gd name="connsiteY4" fmla="*/ 5251 h 5265808"/>
                                <a:gd name="connsiteX5" fmla="*/ 446225 w 1695126"/>
                                <a:gd name="connsiteY5" fmla="*/ 4507226 h 5265808"/>
                                <a:gd name="connsiteX6" fmla="*/ 742677 w 1695126"/>
                                <a:gd name="connsiteY6" fmla="*/ 4835562 h 5265808"/>
                                <a:gd name="connsiteX7" fmla="*/ 1039129 w 1695126"/>
                                <a:gd name="connsiteY7" fmla="*/ 4507226 h 5265808"/>
                                <a:gd name="connsiteX8" fmla="*/ 1046091 w 1695126"/>
                                <a:gd name="connsiteY8" fmla="*/ 0 h 5265808"/>
                                <a:gd name="connsiteX9" fmla="*/ 1695126 w 1695126"/>
                                <a:gd name="connsiteY9" fmla="*/ 0 h 5265808"/>
                                <a:gd name="connsiteX10" fmla="*/ 1488594 w 1695126"/>
                                <a:gd name="connsiteY10" fmla="*/ 4507153 h 5265808"/>
                                <a:gd name="connsiteX0" fmla="*/ 1488594 w 1488594"/>
                                <a:gd name="connsiteY0" fmla="*/ 4509474 h 5268129"/>
                                <a:gd name="connsiteX1" fmla="*/ 742677 w 1488594"/>
                                <a:gd name="connsiteY1" fmla="*/ 5268129 h 5268129"/>
                                <a:gd name="connsiteX2" fmla="*/ 0 w 1488594"/>
                                <a:gd name="connsiteY2" fmla="*/ 4509474 h 5268129"/>
                                <a:gd name="connsiteX3" fmla="*/ 3095 w 1488594"/>
                                <a:gd name="connsiteY3" fmla="*/ 7570 h 5268129"/>
                                <a:gd name="connsiteX4" fmla="*/ 438490 w 1488594"/>
                                <a:gd name="connsiteY4" fmla="*/ 7572 h 5268129"/>
                                <a:gd name="connsiteX5" fmla="*/ 446225 w 1488594"/>
                                <a:gd name="connsiteY5" fmla="*/ 4509547 h 5268129"/>
                                <a:gd name="connsiteX6" fmla="*/ 742677 w 1488594"/>
                                <a:gd name="connsiteY6" fmla="*/ 4837883 h 5268129"/>
                                <a:gd name="connsiteX7" fmla="*/ 1039129 w 1488594"/>
                                <a:gd name="connsiteY7" fmla="*/ 4509547 h 5268129"/>
                                <a:gd name="connsiteX8" fmla="*/ 1046091 w 1488594"/>
                                <a:gd name="connsiteY8" fmla="*/ 2321 h 5268129"/>
                                <a:gd name="connsiteX9" fmla="*/ 1472350 w 1488594"/>
                                <a:gd name="connsiteY9" fmla="*/ 0 h 5268129"/>
                                <a:gd name="connsiteX10" fmla="*/ 1488594 w 1488594"/>
                                <a:gd name="connsiteY10" fmla="*/ 4509474 h 52681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488594" h="5268129">
                                  <a:moveTo>
                                    <a:pt x="1488594" y="4509474"/>
                                  </a:moveTo>
                                  <a:cubicBezTo>
                                    <a:pt x="1488594" y="4955772"/>
                                    <a:pt x="1182569" y="5268129"/>
                                    <a:pt x="742677" y="5268129"/>
                                  </a:cubicBezTo>
                                  <a:cubicBezTo>
                                    <a:pt x="306025" y="5268129"/>
                                    <a:pt x="0" y="4955772"/>
                                    <a:pt x="0" y="4509474"/>
                                  </a:cubicBezTo>
                                  <a:cubicBezTo>
                                    <a:pt x="1032" y="3008839"/>
                                    <a:pt x="2063" y="1508205"/>
                                    <a:pt x="3095" y="7570"/>
                                  </a:cubicBezTo>
                                  <a:lnTo>
                                    <a:pt x="438490" y="7572"/>
                                  </a:lnTo>
                                  <a:cubicBezTo>
                                    <a:pt x="438490" y="823883"/>
                                    <a:pt x="446225" y="3693236"/>
                                    <a:pt x="446225" y="4509547"/>
                                  </a:cubicBezTo>
                                  <a:cubicBezTo>
                                    <a:pt x="446225" y="4710348"/>
                                    <a:pt x="560947" y="4837883"/>
                                    <a:pt x="742677" y="4837883"/>
                                  </a:cubicBezTo>
                                  <a:cubicBezTo>
                                    <a:pt x="924407" y="4837883"/>
                                    <a:pt x="1039129" y="4710348"/>
                                    <a:pt x="1039129" y="4509547"/>
                                  </a:cubicBezTo>
                                  <a:cubicBezTo>
                                    <a:pt x="1041450" y="3007138"/>
                                    <a:pt x="1043770" y="1504730"/>
                                    <a:pt x="1046091" y="2321"/>
                                  </a:cubicBezTo>
                                  <a:lnTo>
                                    <a:pt x="1472350" y="0"/>
                                  </a:lnTo>
                                  <a:cubicBezTo>
                                    <a:pt x="1477765" y="1503158"/>
                                    <a:pt x="1483179" y="3006316"/>
                                    <a:pt x="1488594" y="450947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4" name="Vrije vorm: vorm 23">
                            <a:extLst>
                              <a:ext uri="{FF2B5EF4-FFF2-40B4-BE49-F238E27FC236}">
                                <a16:creationId xmlns:a16="http://schemas.microsoft.com/office/drawing/2014/main" id="{E6649D69-B34D-4BAA-8344-4BF73EC64533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95813" y="2219325"/>
                              <a:ext cx="1309370" cy="2165985"/>
                            </a:xfrm>
                            <a:custGeom>
                              <a:avLst/>
                              <a:gdLst>
                                <a:gd name="connsiteX0" fmla="*/ 959457 w 957247"/>
                                <a:gd name="connsiteY0" fmla="*/ 427080 h 1583140"/>
                                <a:gd name="connsiteX1" fmla="*/ 446225 w 957247"/>
                                <a:gd name="connsiteY1" fmla="*/ 427080 h 1583140"/>
                                <a:gd name="connsiteX2" fmla="*/ 446225 w 957247"/>
                                <a:gd name="connsiteY2" fmla="*/ 1588442 h 1583140"/>
                                <a:gd name="connsiteX3" fmla="*/ 0 w 957247"/>
                                <a:gd name="connsiteY3" fmla="*/ 1588442 h 1583140"/>
                                <a:gd name="connsiteX4" fmla="*/ 0 w 957247"/>
                                <a:gd name="connsiteY4" fmla="*/ 0 h 1583140"/>
                                <a:gd name="connsiteX5" fmla="*/ 959457 w 957247"/>
                                <a:gd name="connsiteY5" fmla="*/ 0 h 1583140"/>
                                <a:gd name="connsiteX6" fmla="*/ 959457 w 957247"/>
                                <a:gd name="connsiteY6" fmla="*/ 427080 h 158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957247" h="1583140">
                                  <a:moveTo>
                                    <a:pt x="959457" y="427080"/>
                                  </a:moveTo>
                                  <a:lnTo>
                                    <a:pt x="446225" y="427080"/>
                                  </a:lnTo>
                                  <a:lnTo>
                                    <a:pt x="446225" y="1588442"/>
                                  </a:lnTo>
                                  <a:lnTo>
                                    <a:pt x="0" y="158844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59457" y="0"/>
                                  </a:lnTo>
                                  <a:lnTo>
                                    <a:pt x="959457" y="4270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5" name="Vrije vorm: vorm 24">
                            <a:extLst>
                              <a:ext uri="{FF2B5EF4-FFF2-40B4-BE49-F238E27FC236}">
                                <a16:creationId xmlns:a16="http://schemas.microsoft.com/office/drawing/2014/main" id="{83ED16CA-AA46-4D25-ABAA-44E5CBCE715D}"/>
                              </a:ext>
                            </a:extLst>
                          </wps:cNvPr>
                          <wps:cNvSpPr/>
                          <wps:spPr>
                            <a:xfrm>
                              <a:off x="6110288" y="0"/>
                              <a:ext cx="745490" cy="4392930"/>
                            </a:xfrm>
                            <a:custGeom>
                              <a:avLst/>
                              <a:gdLst>
                                <a:gd name="connsiteX0" fmla="*/ 548282 w 544894"/>
                                <a:gd name="connsiteY0" fmla="*/ 270901 h 3210461"/>
                                <a:gd name="connsiteX1" fmla="*/ 274141 w 544894"/>
                                <a:gd name="connsiteY1" fmla="*/ 545042 h 3210461"/>
                                <a:gd name="connsiteX2" fmla="*/ 0 w 544894"/>
                                <a:gd name="connsiteY2" fmla="*/ 270901 h 3210461"/>
                                <a:gd name="connsiteX3" fmla="*/ 274215 w 544894"/>
                                <a:gd name="connsiteY3" fmla="*/ 0 h 3210461"/>
                                <a:gd name="connsiteX4" fmla="*/ 548282 w 544894"/>
                                <a:gd name="connsiteY4" fmla="*/ 270901 h 3210461"/>
                                <a:gd name="connsiteX5" fmla="*/ 500493 w 544894"/>
                                <a:gd name="connsiteY5" fmla="*/ 758582 h 3210461"/>
                                <a:gd name="connsiteX6" fmla="*/ 500493 w 544894"/>
                                <a:gd name="connsiteY6" fmla="*/ 3215690 h 3210461"/>
                                <a:gd name="connsiteX7" fmla="*/ 51029 w 544894"/>
                                <a:gd name="connsiteY7" fmla="*/ 3215690 h 3210461"/>
                                <a:gd name="connsiteX8" fmla="*/ 51029 w 544894"/>
                                <a:gd name="connsiteY8" fmla="*/ 758582 h 3210461"/>
                                <a:gd name="connsiteX9" fmla="*/ 500493 w 544894"/>
                                <a:gd name="connsiteY9" fmla="*/ 758582 h 3210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44894" h="3210461">
                                  <a:moveTo>
                                    <a:pt x="548282" y="270901"/>
                                  </a:moveTo>
                                  <a:cubicBezTo>
                                    <a:pt x="548282" y="420747"/>
                                    <a:pt x="423987" y="545042"/>
                                    <a:pt x="274141" y="545042"/>
                                  </a:cubicBezTo>
                                  <a:cubicBezTo>
                                    <a:pt x="124295" y="545042"/>
                                    <a:pt x="0" y="420747"/>
                                    <a:pt x="0" y="270901"/>
                                  </a:cubicBezTo>
                                  <a:cubicBezTo>
                                    <a:pt x="74" y="124295"/>
                                    <a:pt x="124369" y="0"/>
                                    <a:pt x="274215" y="0"/>
                                  </a:cubicBezTo>
                                  <a:cubicBezTo>
                                    <a:pt x="423987" y="0"/>
                                    <a:pt x="548282" y="124295"/>
                                    <a:pt x="548282" y="270901"/>
                                  </a:cubicBezTo>
                                  <a:close/>
                                  <a:moveTo>
                                    <a:pt x="500493" y="758582"/>
                                  </a:moveTo>
                                  <a:lnTo>
                                    <a:pt x="500493" y="3215690"/>
                                  </a:lnTo>
                                  <a:lnTo>
                                    <a:pt x="51029" y="3215690"/>
                                  </a:lnTo>
                                  <a:lnTo>
                                    <a:pt x="51029" y="758582"/>
                                  </a:lnTo>
                                  <a:lnTo>
                                    <a:pt x="500493" y="7585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6" name="Vrije vorm: vorm 25">
                            <a:extLst>
                              <a:ext uri="{FF2B5EF4-FFF2-40B4-BE49-F238E27FC236}">
                                <a16:creationId xmlns:a16="http://schemas.microsoft.com/office/drawing/2014/main" id="{7C1E709F-7CB1-43D6-99AB-8C967B4F2D54}"/>
                              </a:ext>
                            </a:extLst>
                          </wps:cNvPr>
                          <wps:cNvSpPr/>
                          <wps:spPr>
                            <a:xfrm>
                              <a:off x="7081838" y="9525"/>
                              <a:ext cx="2217600" cy="2224800"/>
                            </a:xfrm>
                            <a:custGeom>
                              <a:avLst/>
                              <a:gdLst>
                                <a:gd name="connsiteX0" fmla="*/ 1625701 w 1619957"/>
                                <a:gd name="connsiteY0" fmla="*/ 816017 h 1627321"/>
                                <a:gd name="connsiteX1" fmla="*/ 812850 w 1619957"/>
                                <a:gd name="connsiteY1" fmla="*/ 1628867 h 1627321"/>
                                <a:gd name="connsiteX2" fmla="*/ 0 w 1619957"/>
                                <a:gd name="connsiteY2" fmla="*/ 816017 h 1627321"/>
                                <a:gd name="connsiteX3" fmla="*/ 812850 w 1619957"/>
                                <a:gd name="connsiteY3" fmla="*/ 0 h 1627321"/>
                                <a:gd name="connsiteX4" fmla="*/ 1625701 w 1619957"/>
                                <a:gd name="connsiteY4" fmla="*/ 816017 h 1627321"/>
                                <a:gd name="connsiteX5" fmla="*/ 439966 w 1619957"/>
                                <a:gd name="connsiteY5" fmla="*/ 816017 h 1627321"/>
                                <a:gd name="connsiteX6" fmla="*/ 812924 w 1619957"/>
                                <a:gd name="connsiteY6" fmla="*/ 1198548 h 1627321"/>
                                <a:gd name="connsiteX7" fmla="*/ 1185883 w 1619957"/>
                                <a:gd name="connsiteY7" fmla="*/ 816017 h 1627321"/>
                                <a:gd name="connsiteX8" fmla="*/ 812924 w 1619957"/>
                                <a:gd name="connsiteY8" fmla="*/ 430320 h 1627321"/>
                                <a:gd name="connsiteX9" fmla="*/ 439966 w 1619957"/>
                                <a:gd name="connsiteY9" fmla="*/ 816017 h 16273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619957" h="1627321">
                                  <a:moveTo>
                                    <a:pt x="1625701" y="816017"/>
                                  </a:moveTo>
                                  <a:cubicBezTo>
                                    <a:pt x="1625701" y="1281386"/>
                                    <a:pt x="1271888" y="1628867"/>
                                    <a:pt x="812850" y="1628867"/>
                                  </a:cubicBezTo>
                                  <a:cubicBezTo>
                                    <a:pt x="350647" y="1628867"/>
                                    <a:pt x="0" y="1281386"/>
                                    <a:pt x="0" y="816017"/>
                                  </a:cubicBezTo>
                                  <a:cubicBezTo>
                                    <a:pt x="0" y="350574"/>
                                    <a:pt x="350647" y="0"/>
                                    <a:pt x="812850" y="0"/>
                                  </a:cubicBezTo>
                                  <a:cubicBezTo>
                                    <a:pt x="1271888" y="0"/>
                                    <a:pt x="1625701" y="350647"/>
                                    <a:pt x="1625701" y="816017"/>
                                  </a:cubicBezTo>
                                  <a:close/>
                                  <a:moveTo>
                                    <a:pt x="439966" y="816017"/>
                                  </a:moveTo>
                                  <a:cubicBezTo>
                                    <a:pt x="439966" y="1032797"/>
                                    <a:pt x="599310" y="1198548"/>
                                    <a:pt x="812924" y="1198548"/>
                                  </a:cubicBezTo>
                                  <a:cubicBezTo>
                                    <a:pt x="1023298" y="1198548"/>
                                    <a:pt x="1185883" y="1032797"/>
                                    <a:pt x="1185883" y="816017"/>
                                  </a:cubicBezTo>
                                  <a:cubicBezTo>
                                    <a:pt x="1185883" y="592904"/>
                                    <a:pt x="1023298" y="430320"/>
                                    <a:pt x="812924" y="430320"/>
                                  </a:cubicBezTo>
                                  <a:cubicBezTo>
                                    <a:pt x="599310" y="430320"/>
                                    <a:pt x="439966" y="592904"/>
                                    <a:pt x="439966" y="81601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  <wps:wsp>
                        <wps:cNvPr id="4" name="Rechthoek 4"/>
                        <wps:cNvSpPr/>
                        <wps:spPr>
                          <a:xfrm>
                            <a:off x="865717" y="4008967"/>
                            <a:ext cx="7597140" cy="2659380"/>
                          </a:xfrm>
                          <a:prstGeom prst="rect">
                            <a:avLst/>
                          </a:prstGeom>
                          <a:solidFill>
                            <a:srgbClr val="004C35"/>
                          </a:solidFill>
                          <a:ln>
                            <a:noFill/>
                          </a:ln>
                          <a:effectLst>
                            <a:outerShdw blurRad="127000" sx="104000" sy="104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5ACABC" w14:textId="3E717C3C" w:rsidR="00877C21" w:rsidRPr="009D1B79" w:rsidRDefault="008D74F4" w:rsidP="00DE0D6C">
                              <w:pPr>
                                <w:pStyle w:val="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TOETS</w:t>
                              </w:r>
                              <w:r w:rsidR="00877C21">
                                <w:rPr>
                                  <w:color w:val="FFFFFF" w:themeColor="background1"/>
                                </w:rPr>
                                <w:t xml:space="preserve"> WDV-II</w:t>
                              </w:r>
                            </w:p>
                            <w:p w14:paraId="7B203661" w14:textId="471488C7" w:rsidR="00877C21" w:rsidRPr="009D1B79" w:rsidRDefault="00877C21" w:rsidP="00E83BD2">
                              <w:pPr>
                                <w:jc w:val="center"/>
                                <w:rPr>
                                  <w:rStyle w:val="Emphasis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Emphasis"/>
                                  <w:color w:val="FFFFFF" w:themeColor="background1"/>
                                  <w:sz w:val="32"/>
                                  <w:szCs w:val="32"/>
                                </w:rPr>
                                <w:t>Webdevelopment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D1785" id="Group 1" o:spid="_x0000_s1026" style="position:absolute;left:0;text-align:left;margin-left:0;margin-top:-1in;width:732.2pt;height:841.9pt;z-index:251658258;mso-position-horizontal:center;mso-position-horizontal-relative:margin" coordsize="92989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">
                <v:rect id="Rechthoek 2" o:spid="_x0000_s1027" style="position:absolute;left:8763;width:75600;height:106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" fillcolor="#b4e00c" stroked="f" strokeweight="1pt"/>
                <v:group id="Groep 3" o:spid="_x0000_s1028" style="position:absolute;top:6223;width:92989;height:94348" coordsize="92994,9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Vrije vorm: vorm 21" o:spid="_x0000_s1029" style="position:absolute;top:72104;width:21240;height:22248;visibility:visible;mso-wrap-style:square;v-text-anchor:middle" coordsize="1553686,162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" path="m822423,1628867c353813,1628867,,1281386,,816017,,350574,353813,,822423,v306025,,564187,153012,688556,385697l1131614,602477c1074253,497253,959457,430320,822423,430320v-223112,,-382531,165751,-382531,385697c439892,1032797,599237,1198548,822423,1198548v153012,,277307,-73266,337909,-197635l1558767,1179403v-117962,270901,-401675,449464,-736344,449464xe" filled="f" stroked="f" strokeweight=".20444mm">
                    <v:stroke joinstyle="miter"/>
                    <v:path arrowok="t" o:connecttype="custom" o:connectlocs="1124311,2226914;0,1115622;1124311,0;2065616,527308;1546997,823679;1124311,588314;601364,1115622;1124311,1638601;1586257,1368403;2130946,1612427;1124311,2226914" o:connectangles="0,0,0,0,0,0,0,0,0,0,0"/>
                  </v:shape>
                  <v:shape id="Vrije vorm: vorm 22" o:spid="_x0000_s1030" style="position:absolute;left:22812;top:22239;width:20368;height:72084;visibility:visible;mso-wrap-style:square;v-text-anchor:middle" coordsize="1488594,5268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" path="m1488594,4509474v,446298,-306025,758655,-745917,758655c306025,5268129,,4955772,,4509474,1032,3008839,2063,1508205,3095,7570r435395,2c438490,823883,446225,3693236,446225,4509547v,200801,114722,328336,296452,328336c924407,4837883,1039129,4710348,1039129,4509547v2321,-1502409,4641,-3004817,6962,-4507226l1472350,v5415,1503158,10829,3006316,16244,4509474xe" filled="f" stroked="f" strokeweight=".20444mm">
                    <v:stroke joinstyle="miter"/>
                    <v:path arrowok="t" o:connecttype="custom" o:connectlocs="2036788,6170275;1016177,7208336;0,6170275;4235,10358;599970,10361;610553,6170375;1016177,6619634;1421802,6170375;1431328,3176;2014562,0;2036788,6170275" o:connectangles="0,0,0,0,0,0,0,0,0,0,0"/>
                  </v:shape>
                  <v:shape id="Vrije vorm: vorm 23" o:spid="_x0000_s1031" style="position:absolute;left:45958;top:22193;width:13093;height:21660;visibility:visible;mso-wrap-style:square;v-text-anchor:middle" coordsize="957247,158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" path="m959457,427080r-513232,l446225,1588442,,1588442,,,959457,r,427080xe" filled="f" stroked="f" strokeweight=".20444mm">
                    <v:stroke joinstyle="miter"/>
                    <v:path arrowok="t" o:connecttype="custom" o:connectlocs="1312393,584313;610369,584313;610369,2173239;0,2173239;0,0;1312393,0;1312393,584313" o:connectangles="0,0,0,0,0,0,0"/>
                  </v:shape>
                  <v:shape id="Vrije vorm: vorm 24" o:spid="_x0000_s1032" style="position:absolute;left:61102;width:7455;height:43929;visibility:visible;mso-wrap-style:square;v-text-anchor:middle" coordsize="544894,3210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" path="m548282,270901v,149846,-124295,274141,-274141,274141c124295,545042,,420747,,270901,74,124295,124369,,274215,,423987,,548282,124295,548282,270901xm500493,758582r,2457108l51029,3215690r,-2457108l500493,758582xe" filled="f" stroked="f" strokeweight=".20444mm">
                    <v:stroke joinstyle="miter"/>
                    <v:path arrowok="t" o:connecttype="custom" o:connectlocs="750125,370679;375063,745791;0,370679;375164,0;750125,370679;684743,1037981;684743,4400085;69815,4400085;69815,1037981;684743,1037981" o:connectangles="0,0,0,0,0,0,0,0,0,0"/>
                  </v:shape>
                  <v:shape id="Vrije vorm: vorm 25" o:spid="_x0000_s1033" style="position:absolute;left:70818;top:95;width:22176;height:22248;visibility:visible;mso-wrap-style:square;v-text-anchor:middle" coordsize="1619957,162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" path="m1625701,816017v,465369,-353813,812850,-812851,812850c350647,1628867,,1281386,,816017,,350574,350647,,812850,v459038,,812851,350647,812851,816017xm439966,816017v,216780,159344,382531,372958,382531c1023298,1198548,1185883,1032797,1185883,816017v,-223113,-162585,-385697,-372959,-385697c599310,430320,439966,592904,439966,816017xe" filled="f" stroked="f" strokeweight=".20444mm">
                    <v:stroke joinstyle="miter"/>
                    <v:path arrowok="t" o:connecttype="custom" o:connectlocs="2225463,1115622;1112731,2226914;0,1115622;1112731,0;2225463,1115622;602281,1115622;1112832,1638601;1623385,1115622;1112832,588314;602281,1115622" o:connectangles="0,0,0,0,0,0,0,0,0,0"/>
                  </v:shape>
                </v:group>
                <v:rect id="Rechthoek 4" o:spid="_x0000_s1034" style="position:absolute;left:8657;top:40089;width:75971;height:26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" fillcolor="#004c35" stroked="f" strokeweight="1pt">
                  <v:shadow on="t" type="perspective" color="black" opacity="26214f" offset="0,0" matrix="68157f,,,68157f"/>
                  <v:textbox>
                    <w:txbxContent>
                      <w:p w14:paraId="095ACABC" w14:textId="3E717C3C" w:rsidR="00877C21" w:rsidRPr="009D1B79" w:rsidRDefault="008D74F4" w:rsidP="00DE0D6C">
                        <w:pPr>
                          <w:pStyle w:val="Title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TOETS</w:t>
                        </w:r>
                        <w:r w:rsidR="00877C21">
                          <w:rPr>
                            <w:color w:val="FFFFFF" w:themeColor="background1"/>
                          </w:rPr>
                          <w:t xml:space="preserve"> WDV-II</w:t>
                        </w:r>
                      </w:p>
                      <w:p w14:paraId="7B203661" w14:textId="471488C7" w:rsidR="00877C21" w:rsidRPr="009D1B79" w:rsidRDefault="00877C21" w:rsidP="00E83BD2">
                        <w:pPr>
                          <w:jc w:val="center"/>
                          <w:rPr>
                            <w:rStyle w:val="Emphasis"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Style w:val="Emphasis"/>
                            <w:color w:val="FFFFFF" w:themeColor="background1"/>
                            <w:sz w:val="32"/>
                            <w:szCs w:val="32"/>
                          </w:rPr>
                          <w:t>Webdevelopment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12B71F4C" w14:textId="77777777" w:rsidR="00484F75" w:rsidRPr="005A13FF" w:rsidRDefault="00D01861" w:rsidP="009A5451">
      <w:pPr>
        <w:pStyle w:val="Kop1No-ToC"/>
      </w:pPr>
      <w:bookmarkStart w:id="0" w:name="_Toc25095260"/>
      <w:bookmarkStart w:id="1" w:name="_Toc38714682"/>
      <w:bookmarkStart w:id="2" w:name="_Toc151636811"/>
      <w:bookmarkStart w:id="3" w:name="_Toc156571041"/>
      <w:r>
        <w:lastRenderedPageBreak/>
        <w:t>Over dit document</w:t>
      </w:r>
      <w:bookmarkEnd w:id="0"/>
      <w:bookmarkEnd w:id="1"/>
      <w:bookmarkEnd w:id="2"/>
      <w:bookmarkEnd w:id="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7456"/>
      </w:tblGrid>
      <w:tr w:rsidR="003108E4" w:rsidRPr="00E459A1" w14:paraId="7CE1804A" w14:textId="77777777" w:rsidTr="00E459A1">
        <w:tc>
          <w:tcPr>
            <w:tcW w:w="1560" w:type="dxa"/>
          </w:tcPr>
          <w:p w14:paraId="163864F4" w14:textId="77777777" w:rsidR="003108E4" w:rsidRPr="00714DFD" w:rsidRDefault="00BA34B0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Blok</w:t>
            </w:r>
            <w:r w:rsidR="003108E4" w:rsidRPr="00714DFD">
              <w:rPr>
                <w:rStyle w:val="Emphasis"/>
              </w:rPr>
              <w:t>:</w:t>
            </w:r>
          </w:p>
        </w:tc>
        <w:tc>
          <w:tcPr>
            <w:tcW w:w="7456" w:type="dxa"/>
          </w:tcPr>
          <w:p w14:paraId="0C859CEA" w14:textId="77777777" w:rsidR="003108E4" w:rsidRPr="00714DFD" w:rsidRDefault="00BA34B0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A</w:t>
            </w:r>
          </w:p>
        </w:tc>
      </w:tr>
      <w:tr w:rsidR="00AC586E" w:rsidRPr="00A31874" w14:paraId="249248C1" w14:textId="77777777" w:rsidTr="00E459A1">
        <w:tc>
          <w:tcPr>
            <w:tcW w:w="1560" w:type="dxa"/>
          </w:tcPr>
          <w:p w14:paraId="72039B6E" w14:textId="77777777" w:rsidR="00AC586E" w:rsidRPr="00714DFD" w:rsidRDefault="00AC586E" w:rsidP="00714DFD">
            <w:pPr>
              <w:rPr>
                <w:rStyle w:val="Emphasis"/>
              </w:rPr>
            </w:pPr>
            <w:r w:rsidRPr="00714DFD">
              <w:rPr>
                <w:rStyle w:val="Emphasis"/>
              </w:rPr>
              <w:t>Opleiding:</w:t>
            </w:r>
          </w:p>
        </w:tc>
        <w:tc>
          <w:tcPr>
            <w:tcW w:w="7456" w:type="dxa"/>
          </w:tcPr>
          <w:p w14:paraId="0F6EB13E" w14:textId="77777777" w:rsidR="00AC586E" w:rsidRPr="00B05792" w:rsidRDefault="00886D95" w:rsidP="00714DFD">
            <w:pPr>
              <w:rPr>
                <w:rStyle w:val="Emphasis"/>
                <w:lang w:val="en-US"/>
              </w:rPr>
            </w:pPr>
            <w:r w:rsidRPr="00B05792">
              <w:rPr>
                <w:rStyle w:val="Emphasis"/>
                <w:lang w:val="en-US"/>
              </w:rPr>
              <w:t xml:space="preserve">Team ICO </w:t>
            </w:r>
            <w:r w:rsidR="0052357A" w:rsidRPr="00B05792">
              <w:rPr>
                <w:rStyle w:val="Emphasis"/>
                <w:lang w:val="en-US"/>
              </w:rPr>
              <w:t>/ Software Developer</w:t>
            </w:r>
            <w:r w:rsidR="00BA34B0" w:rsidRPr="00B05792">
              <w:rPr>
                <w:rStyle w:val="Emphasis"/>
                <w:lang w:val="en-US"/>
              </w:rPr>
              <w:t xml:space="preserve"> / Breda</w:t>
            </w:r>
          </w:p>
        </w:tc>
      </w:tr>
      <w:tr w:rsidR="009B6108" w:rsidRPr="00E459A1" w14:paraId="45AF4C84" w14:textId="77777777" w:rsidTr="00E459A1">
        <w:tc>
          <w:tcPr>
            <w:tcW w:w="1560" w:type="dxa"/>
          </w:tcPr>
          <w:p w14:paraId="1AFDD48E" w14:textId="77777777" w:rsidR="009B6108" w:rsidRPr="00714DFD" w:rsidRDefault="00311517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Vak(ken)</w:t>
            </w:r>
            <w:r w:rsidR="00A373E4">
              <w:rPr>
                <w:rStyle w:val="Emphasis"/>
              </w:rPr>
              <w:t>:</w:t>
            </w:r>
          </w:p>
        </w:tc>
        <w:tc>
          <w:tcPr>
            <w:tcW w:w="7456" w:type="dxa"/>
          </w:tcPr>
          <w:p w14:paraId="16D00728" w14:textId="39C2C4C3" w:rsidR="009B6108" w:rsidRPr="00714DFD" w:rsidRDefault="00704699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WEB</w:t>
            </w:r>
          </w:p>
        </w:tc>
      </w:tr>
      <w:tr w:rsidR="00311517" w:rsidRPr="00E459A1" w14:paraId="259DD69D" w14:textId="77777777" w:rsidTr="00E459A1">
        <w:tc>
          <w:tcPr>
            <w:tcW w:w="1560" w:type="dxa"/>
          </w:tcPr>
          <w:p w14:paraId="71174CA0" w14:textId="77777777" w:rsidR="00311517" w:rsidRDefault="00311517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Weken</w:t>
            </w:r>
          </w:p>
        </w:tc>
        <w:tc>
          <w:tcPr>
            <w:tcW w:w="7456" w:type="dxa"/>
          </w:tcPr>
          <w:p w14:paraId="25E38CD0" w14:textId="283D9965" w:rsidR="00311517" w:rsidRDefault="008D74F4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Bufferweek blok A</w:t>
            </w:r>
          </w:p>
        </w:tc>
      </w:tr>
    </w:tbl>
    <w:p w14:paraId="333F10B7" w14:textId="77777777" w:rsidR="00E459A1" w:rsidRDefault="00E459A1" w:rsidP="00714DFD"/>
    <w:p w14:paraId="1571017E" w14:textId="77777777" w:rsidR="00E459A1" w:rsidRDefault="00E459A1" w:rsidP="00714DFD">
      <w:pPr>
        <w:pStyle w:val="Heading2"/>
      </w:pPr>
      <w:bookmarkStart w:id="4" w:name="_Toc25095262"/>
      <w:bookmarkStart w:id="5" w:name="_Toc151636812"/>
      <w:bookmarkStart w:id="6" w:name="_Toc156571042"/>
      <w:r>
        <w:t>Versiebeheer</w:t>
      </w:r>
      <w:bookmarkEnd w:id="4"/>
      <w:bookmarkEnd w:id="5"/>
      <w:bookmarkEnd w:id="6"/>
    </w:p>
    <w:tbl>
      <w:tblPr>
        <w:tblStyle w:val="GridTable4-Accent1"/>
        <w:tblW w:w="9634" w:type="dxa"/>
        <w:tblCellMar>
          <w:top w:w="51" w:type="dxa"/>
          <w:bottom w:w="51" w:type="dxa"/>
        </w:tblCellMar>
        <w:tblLook w:val="0620" w:firstRow="1" w:lastRow="0" w:firstColumn="0" w:lastColumn="0" w:noHBand="1" w:noVBand="1"/>
      </w:tblPr>
      <w:tblGrid>
        <w:gridCol w:w="988"/>
        <w:gridCol w:w="1417"/>
        <w:gridCol w:w="1701"/>
        <w:gridCol w:w="5528"/>
      </w:tblGrid>
      <w:tr w:rsidR="00E459A1" w14:paraId="22212EEE" w14:textId="77777777" w:rsidTr="68CCD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" w:type="dxa"/>
            <w:shd w:val="clear" w:color="auto" w:fill="004C35"/>
          </w:tcPr>
          <w:p w14:paraId="2B52FD6A" w14:textId="77777777" w:rsidR="00E459A1" w:rsidRDefault="00F45556" w:rsidP="00714DFD">
            <w:r>
              <w:t>Versie</w:t>
            </w:r>
          </w:p>
        </w:tc>
        <w:tc>
          <w:tcPr>
            <w:tcW w:w="1417" w:type="dxa"/>
            <w:shd w:val="clear" w:color="auto" w:fill="004C35"/>
          </w:tcPr>
          <w:p w14:paraId="29D09FA7" w14:textId="77777777" w:rsidR="00E459A1" w:rsidRDefault="00F45556" w:rsidP="00714DFD">
            <w:r>
              <w:t>Datum</w:t>
            </w:r>
          </w:p>
        </w:tc>
        <w:tc>
          <w:tcPr>
            <w:tcW w:w="1701" w:type="dxa"/>
            <w:shd w:val="clear" w:color="auto" w:fill="004C35"/>
          </w:tcPr>
          <w:p w14:paraId="4389A2D5" w14:textId="77777777" w:rsidR="00E459A1" w:rsidRDefault="00F45556" w:rsidP="00714DFD">
            <w:r>
              <w:t>Auteur</w:t>
            </w:r>
          </w:p>
        </w:tc>
        <w:tc>
          <w:tcPr>
            <w:tcW w:w="5528" w:type="dxa"/>
            <w:shd w:val="clear" w:color="auto" w:fill="004C35"/>
          </w:tcPr>
          <w:p w14:paraId="1238A511" w14:textId="77777777" w:rsidR="00E459A1" w:rsidRDefault="00F45556" w:rsidP="00714DFD">
            <w:r>
              <w:t>Aanpassingen</w:t>
            </w:r>
          </w:p>
        </w:tc>
      </w:tr>
      <w:tr w:rsidR="00704699" w14:paraId="29AF748C" w14:textId="77777777" w:rsidTr="68CCDF47">
        <w:tc>
          <w:tcPr>
            <w:tcW w:w="988" w:type="dxa"/>
          </w:tcPr>
          <w:p w14:paraId="6E122B50" w14:textId="2723C7BE" w:rsidR="00704699" w:rsidRDefault="00704699" w:rsidP="00704699">
            <w:r>
              <w:t>1.0</w:t>
            </w:r>
          </w:p>
        </w:tc>
        <w:tc>
          <w:tcPr>
            <w:tcW w:w="1417" w:type="dxa"/>
          </w:tcPr>
          <w:p w14:paraId="4A148782" w14:textId="171E8C59" w:rsidR="00704699" w:rsidRDefault="008D74F4" w:rsidP="00704699">
            <w:r>
              <w:t>19</w:t>
            </w:r>
            <w:r w:rsidR="00704699">
              <w:t>-</w:t>
            </w:r>
            <w:r>
              <w:t>0</w:t>
            </w:r>
            <w:r w:rsidR="00704699">
              <w:t>1-202</w:t>
            </w:r>
            <w:r w:rsidR="00DA2FE4">
              <w:t>4</w:t>
            </w:r>
          </w:p>
        </w:tc>
        <w:tc>
          <w:tcPr>
            <w:tcW w:w="1701" w:type="dxa"/>
          </w:tcPr>
          <w:p w14:paraId="109F725A" w14:textId="57A80443" w:rsidR="00704699" w:rsidRDefault="008D74F4" w:rsidP="00704699">
            <w:r>
              <w:t>Elton Boekhoudt</w:t>
            </w:r>
          </w:p>
        </w:tc>
        <w:tc>
          <w:tcPr>
            <w:tcW w:w="5528" w:type="dxa"/>
          </w:tcPr>
          <w:p w14:paraId="4FF29E4B" w14:textId="0F8DAABD" w:rsidR="00704699" w:rsidRDefault="00704699" w:rsidP="00704699">
            <w:r>
              <w:t>1</w:t>
            </w:r>
            <w:r w:rsidRPr="002245C6">
              <w:rPr>
                <w:vertAlign w:val="superscript"/>
              </w:rPr>
              <w:t>e</w:t>
            </w:r>
            <w:r>
              <w:t xml:space="preserve"> versie</w:t>
            </w:r>
          </w:p>
        </w:tc>
      </w:tr>
    </w:tbl>
    <w:p w14:paraId="4BFFBA9D" w14:textId="77777777" w:rsidR="00C769CC" w:rsidRDefault="00C769CC" w:rsidP="00C769CC">
      <w:bookmarkStart w:id="7" w:name="_Toc38714684"/>
    </w:p>
    <w:p w14:paraId="5F5B1226" w14:textId="2E386719" w:rsidR="00E022E7" w:rsidRPr="003D72B3" w:rsidRDefault="0076144E" w:rsidP="006C314A">
      <w:pPr>
        <w:pStyle w:val="Kop1No-ToC"/>
      </w:pPr>
      <w:bookmarkStart w:id="8" w:name="_Toc151636814"/>
      <w:bookmarkStart w:id="9" w:name="_Toc55582988"/>
      <w:bookmarkStart w:id="10" w:name="_Toc156571044"/>
      <w:bookmarkEnd w:id="7"/>
      <w:r>
        <w:t xml:space="preserve">Over deze </w:t>
      </w:r>
      <w:bookmarkEnd w:id="8"/>
      <w:bookmarkEnd w:id="9"/>
      <w:r w:rsidR="008D74F4">
        <w:t>toets</w:t>
      </w:r>
      <w:bookmarkEnd w:id="10"/>
      <w:r w:rsidR="003F46BB">
        <w:tab/>
      </w:r>
    </w:p>
    <w:p w14:paraId="43D43257" w14:textId="0C30819A" w:rsidR="000D6291" w:rsidRDefault="00AA029A" w:rsidP="006174CC">
      <w:pPr>
        <w:pStyle w:val="Heading3"/>
      </w:pPr>
      <w:bookmarkStart w:id="11" w:name="_Toc151636815"/>
      <w:bookmarkStart w:id="12" w:name="_Toc156571045"/>
      <w:r>
        <w:t>Doelstelling</w:t>
      </w:r>
      <w:bookmarkEnd w:id="11"/>
      <w:bookmarkEnd w:id="12"/>
    </w:p>
    <w:p w14:paraId="4B338569" w14:textId="6D03272A" w:rsidR="006C314A" w:rsidRDefault="008D74F4" w:rsidP="00704699">
      <w:r>
        <w:t xml:space="preserve">In deze toets gaan we alles wat we in het afgelopen blok hebben geleerd toepassen, hier komt je kennis van HTML, CSS, JS en PHP te pas. </w:t>
      </w:r>
    </w:p>
    <w:p w14:paraId="0A56EE2F" w14:textId="77777777" w:rsidR="006C314A" w:rsidRPr="00B10583" w:rsidRDefault="006C314A" w:rsidP="006C314A">
      <w:pPr>
        <w:rPr>
          <w:b/>
          <w:bCs/>
        </w:rPr>
      </w:pPr>
      <w:bookmarkStart w:id="13" w:name="_Toc151636823"/>
      <w:r>
        <w:rPr>
          <w:b/>
          <w:bCs/>
        </w:rPr>
        <w:t>D</w:t>
      </w:r>
      <w:r w:rsidRPr="00B10583">
        <w:rPr>
          <w:b/>
          <w:bCs/>
        </w:rPr>
        <w:t xml:space="preserve">oelen van </w:t>
      </w:r>
      <w:bookmarkEnd w:id="13"/>
      <w:r>
        <w:rPr>
          <w:b/>
          <w:bCs/>
        </w:rPr>
        <w:t>de toets</w:t>
      </w:r>
    </w:p>
    <w:p w14:paraId="43FC2CFB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 xml:space="preserve">Je kunt met behulp van HTML en CSS een website bouwen. </w:t>
      </w:r>
    </w:p>
    <w:p w14:paraId="3C5683F5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>Je kunt flex gebruiken in je webpagina op momenten dat dit nodig is.Je kunt met behulp van PHP een formulier verwerken en naar een bestand weg schrijven.</w:t>
      </w:r>
    </w:p>
    <w:p w14:paraId="5E11219F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>Je kunt met behulp van PHP informatie inladen in je project.</w:t>
      </w:r>
    </w:p>
    <w:p w14:paraId="5243C5E0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>Je kunt met behulp van JS een knop maken die een verscholen formulier zichtbaar maakt.</w:t>
      </w:r>
    </w:p>
    <w:p w14:paraId="0D0AF88C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>Je kunt de gemaakte website online zetten.</w:t>
      </w:r>
    </w:p>
    <w:p w14:paraId="3EF193BB" w14:textId="77777777" w:rsidR="00775B2F" w:rsidRDefault="00775B2F" w:rsidP="006174CC">
      <w:pPr>
        <w:pStyle w:val="Heading3"/>
      </w:pPr>
      <w:bookmarkStart w:id="14" w:name="_Toc151636816"/>
      <w:bookmarkStart w:id="15" w:name="_Toc156571046"/>
      <w:r>
        <w:t xml:space="preserve">Samenhang met </w:t>
      </w:r>
      <w:r w:rsidR="00AA029A">
        <w:t>andere onderdelen</w:t>
      </w:r>
      <w:bookmarkEnd w:id="14"/>
      <w:bookmarkEnd w:id="15"/>
    </w:p>
    <w:p w14:paraId="13616E57" w14:textId="16CC469C" w:rsidR="00704699" w:rsidRPr="001F1082" w:rsidRDefault="008D74F4" w:rsidP="00704699">
      <w:r>
        <w:t>Module: WDV-I, FEV-I</w:t>
      </w:r>
    </w:p>
    <w:p w14:paraId="7BE3B083" w14:textId="77777777" w:rsidR="00AC367F" w:rsidRDefault="00AC367F" w:rsidP="006174CC">
      <w:pPr>
        <w:pStyle w:val="Heading3"/>
      </w:pPr>
      <w:bookmarkStart w:id="16" w:name="_Toc151636818"/>
      <w:bookmarkStart w:id="17" w:name="_Toc156571047"/>
      <w:r>
        <w:t>Materiaal- en middelenlijst</w:t>
      </w:r>
      <w:bookmarkEnd w:id="16"/>
      <w:bookmarkEnd w:id="17"/>
    </w:p>
    <w:p w14:paraId="45AD3BDF" w14:textId="77777777" w:rsidR="00704699" w:rsidRDefault="00704699" w:rsidP="00704699">
      <w:pPr>
        <w:spacing w:line="256" w:lineRule="auto"/>
      </w:pPr>
      <w:r>
        <w:t>Voor deze lessen gebruiken we de volgende boeken:</w:t>
      </w:r>
    </w:p>
    <w:p w14:paraId="21DEC0F7" w14:textId="77777777" w:rsidR="00704699" w:rsidRDefault="00704699" w:rsidP="00577B4C">
      <w:pPr>
        <w:pStyle w:val="ListParagraph"/>
        <w:numPr>
          <w:ilvl w:val="0"/>
          <w:numId w:val="4"/>
        </w:numPr>
        <w:spacing w:line="256" w:lineRule="auto"/>
      </w:pPr>
      <w:r w:rsidRPr="009F346C">
        <w:t xml:space="preserve">Sánchez Cano, G.  Frontend programmeren, </w:t>
      </w:r>
      <w:r>
        <w:t>M</w:t>
      </w:r>
      <w:r w:rsidRPr="009F346C">
        <w:t>obiele webapps. MBO ICT. Brinkman Uit</w:t>
      </w:r>
      <w:r>
        <w:t>geverij, Amsterdam. 2016. ISBN: 978 90 5752 331 1</w:t>
      </w:r>
    </w:p>
    <w:p w14:paraId="799D8D3B" w14:textId="77777777" w:rsidR="00704699" w:rsidRDefault="00704699" w:rsidP="00577B4C">
      <w:pPr>
        <w:pStyle w:val="ListParagraph"/>
        <w:numPr>
          <w:ilvl w:val="0"/>
          <w:numId w:val="4"/>
        </w:numPr>
        <w:spacing w:line="256" w:lineRule="auto"/>
      </w:pPr>
      <w:r w:rsidRPr="00503723">
        <w:rPr>
          <w:lang w:val="en-US"/>
        </w:rPr>
        <w:t>Sánchez Cano, G.  Backend p</w:t>
      </w:r>
      <w:r>
        <w:rPr>
          <w:lang w:val="en-US"/>
        </w:rPr>
        <w:t xml:space="preserve">rogrammeren, XAMPP Tech-Stack. </w:t>
      </w:r>
      <w:r w:rsidRPr="009F346C">
        <w:t>MBO ICT. Brinkman Uit</w:t>
      </w:r>
      <w:r>
        <w:t>geverij, Amsterdam. 2018. ISBN: 978 90 5752 385 4</w:t>
      </w:r>
    </w:p>
    <w:p w14:paraId="2C4017E8" w14:textId="77777777" w:rsidR="00704699" w:rsidRPr="00AA50F8" w:rsidRDefault="00704699" w:rsidP="00577B4C">
      <w:pPr>
        <w:pStyle w:val="ListParagraph"/>
        <w:numPr>
          <w:ilvl w:val="0"/>
          <w:numId w:val="4"/>
        </w:numPr>
        <w:spacing w:line="256" w:lineRule="auto"/>
        <w:rPr>
          <w:lang w:val="en-US"/>
        </w:rPr>
      </w:pPr>
      <w:r w:rsidRPr="00AA50F8">
        <w:rPr>
          <w:lang w:val="en-US"/>
        </w:rPr>
        <w:t xml:space="preserve">W3-schools </w:t>
      </w:r>
      <w:r>
        <w:rPr>
          <w:lang w:val="en-US"/>
        </w:rPr>
        <w:t xml:space="preserve">- </w:t>
      </w:r>
      <w:hyperlink r:id="rId12" w:history="1">
        <w:r w:rsidRPr="00157D14">
          <w:rPr>
            <w:rStyle w:val="Hyperlink"/>
            <w:lang w:val="en-US"/>
          </w:rPr>
          <w:t>https://www.w3schools.com/css/css_boxmodel.asp</w:t>
        </w:r>
      </w:hyperlink>
    </w:p>
    <w:p w14:paraId="31E1E258" w14:textId="77777777" w:rsidR="00704699" w:rsidRPr="00661956" w:rsidRDefault="00704699" w:rsidP="00704699">
      <w:pPr>
        <w:spacing w:line="256" w:lineRule="auto"/>
      </w:pPr>
      <w:r w:rsidRPr="00661956">
        <w:t>Voor het inleveren van opdrachten gebruiken we het programma ‘Itslearning’:</w:t>
      </w:r>
    </w:p>
    <w:p w14:paraId="41B51340" w14:textId="77777777" w:rsidR="00704699" w:rsidRDefault="00704699" w:rsidP="00704699">
      <w:pPr>
        <w:pStyle w:val="ListParagraph"/>
        <w:spacing w:line="256" w:lineRule="auto"/>
        <w:rPr>
          <w:highlight w:val="yellow"/>
        </w:rPr>
      </w:pPr>
      <w:r w:rsidRPr="00661956">
        <w:t>Vak: Blok</w:t>
      </w:r>
      <w:r>
        <w:t xml:space="preserve"> A (2020-nj)</w:t>
      </w:r>
    </w:p>
    <w:p w14:paraId="5AB04A73" w14:textId="77777777" w:rsidR="00704699" w:rsidRPr="00E57D66" w:rsidRDefault="00704699" w:rsidP="00577B4C">
      <w:pPr>
        <w:pStyle w:val="ListParagraph"/>
        <w:numPr>
          <w:ilvl w:val="1"/>
          <w:numId w:val="4"/>
        </w:numPr>
        <w:spacing w:line="256" w:lineRule="auto"/>
      </w:pPr>
      <w:r w:rsidRPr="00E57D66">
        <w:t>Modules</w:t>
      </w:r>
    </w:p>
    <w:p w14:paraId="38251391" w14:textId="77777777" w:rsidR="00704699" w:rsidRPr="00E57D66" w:rsidRDefault="00704699" w:rsidP="00577B4C">
      <w:pPr>
        <w:pStyle w:val="ListParagraph"/>
        <w:numPr>
          <w:ilvl w:val="2"/>
          <w:numId w:val="4"/>
        </w:numPr>
        <w:spacing w:line="256" w:lineRule="auto"/>
      </w:pPr>
      <w:r w:rsidRPr="00E57D66">
        <w:t>WDV-I</w:t>
      </w:r>
      <w:r>
        <w:t>I</w:t>
      </w:r>
    </w:p>
    <w:p w14:paraId="016C69D6" w14:textId="7C23AFB9" w:rsidR="00704699" w:rsidRPr="00E57D66" w:rsidRDefault="008D74F4" w:rsidP="00577B4C">
      <w:pPr>
        <w:pStyle w:val="ListParagraph"/>
        <w:numPr>
          <w:ilvl w:val="3"/>
          <w:numId w:val="4"/>
        </w:numPr>
        <w:spacing w:line="256" w:lineRule="auto"/>
      </w:pPr>
      <w:r>
        <w:t>feedbackmomenten</w:t>
      </w:r>
    </w:p>
    <w:p w14:paraId="25BC6450" w14:textId="77777777" w:rsidR="00704699" w:rsidRPr="00AA029A" w:rsidRDefault="00704699" w:rsidP="00704699">
      <w:pPr>
        <w:pStyle w:val="Heading3"/>
      </w:pPr>
      <w:bookmarkStart w:id="18" w:name="_Toc151636820"/>
      <w:bookmarkStart w:id="19" w:name="_Toc156571048"/>
      <w:r>
        <w:t>Samenhang met de ICO-V</w:t>
      </w:r>
      <w:r>
        <w:rPr>
          <w:noProof/>
        </w:rPr>
        <w:drawing>
          <wp:anchor distT="0" distB="0" distL="114300" distR="114300" simplePos="0" relativeHeight="251658259" behindDoc="0" locked="0" layoutInCell="1" allowOverlap="1" wp14:anchorId="476108A9" wp14:editId="2F109298">
            <wp:simplePos x="0" y="0"/>
            <wp:positionH relativeFrom="column">
              <wp:posOffset>2400300</wp:posOffset>
            </wp:positionH>
            <wp:positionV relativeFrom="paragraph">
              <wp:posOffset>269240</wp:posOffset>
            </wp:positionV>
            <wp:extent cx="543560" cy="543560"/>
            <wp:effectExtent l="0" t="0" r="8890" b="8890"/>
            <wp:wrapSquare wrapText="bothSides"/>
            <wp:docPr id="40" name="Picture 40" descr="Afbeelding met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U13-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107">
        <w:rPr>
          <w:noProof/>
        </w:rPr>
        <w:drawing>
          <wp:anchor distT="0" distB="0" distL="114300" distR="114300" simplePos="0" relativeHeight="251658260" behindDoc="0" locked="0" layoutInCell="1" allowOverlap="1" wp14:anchorId="4771BF36" wp14:editId="29D48AB1">
            <wp:simplePos x="0" y="0"/>
            <wp:positionH relativeFrom="column">
              <wp:posOffset>1801189</wp:posOffset>
            </wp:positionH>
            <wp:positionV relativeFrom="paragraph">
              <wp:posOffset>267257</wp:posOffset>
            </wp:positionV>
            <wp:extent cx="561340" cy="56134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U13-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107">
        <w:rPr>
          <w:noProof/>
        </w:rPr>
        <w:drawing>
          <wp:anchor distT="0" distB="0" distL="114300" distR="114300" simplePos="0" relativeHeight="251658261" behindDoc="0" locked="0" layoutInCell="1" allowOverlap="1" wp14:anchorId="222ACEA9" wp14:editId="59D967FD">
            <wp:simplePos x="0" y="0"/>
            <wp:positionH relativeFrom="column">
              <wp:posOffset>1183005</wp:posOffset>
            </wp:positionH>
            <wp:positionV relativeFrom="paragraph">
              <wp:posOffset>270116</wp:posOffset>
            </wp:positionV>
            <wp:extent cx="560070" cy="561340"/>
            <wp:effectExtent l="0" t="0" r="0" b="0"/>
            <wp:wrapNone/>
            <wp:docPr id="57" name="Picture 57" descr="Afbeelding met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LU13-0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2" behindDoc="0" locked="0" layoutInCell="1" allowOverlap="1" wp14:anchorId="3D29A1F6" wp14:editId="04773DE3">
            <wp:simplePos x="0" y="0"/>
            <wp:positionH relativeFrom="column">
              <wp:posOffset>574633</wp:posOffset>
            </wp:positionH>
            <wp:positionV relativeFrom="paragraph">
              <wp:posOffset>278102</wp:posOffset>
            </wp:positionV>
            <wp:extent cx="556895" cy="558800"/>
            <wp:effectExtent l="0" t="0" r="0" b="0"/>
            <wp:wrapSquare wrapText="bothSides"/>
            <wp:docPr id="38" name="Picture 38" descr="Afbeelding met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U13-0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3" behindDoc="0" locked="0" layoutInCell="1" allowOverlap="1" wp14:anchorId="3A6B0E80" wp14:editId="5259A56E">
            <wp:simplePos x="0" y="0"/>
            <wp:positionH relativeFrom="column">
              <wp:posOffset>-35231</wp:posOffset>
            </wp:positionH>
            <wp:positionV relativeFrom="paragraph">
              <wp:posOffset>264160</wp:posOffset>
            </wp:positionV>
            <wp:extent cx="563880" cy="563880"/>
            <wp:effectExtent l="0" t="0" r="7620" b="7620"/>
            <wp:wrapTopAndBottom/>
            <wp:docPr id="6" name="Picture 6" descr="Afbeelding met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13.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"/>
      <w:bookmarkEnd w:id="19"/>
    </w:p>
    <w:p w14:paraId="76EE9EB0" w14:textId="1888477B" w:rsidR="00983FF5" w:rsidRDefault="00983FF5" w:rsidP="008D74F4">
      <w:r>
        <w:br w:type="page"/>
      </w:r>
    </w:p>
    <w:p w14:paraId="7C903FD9" w14:textId="0F70E73B" w:rsidR="00704699" w:rsidRDefault="00704699" w:rsidP="00704699">
      <w:pPr>
        <w:pStyle w:val="Heading1"/>
      </w:pPr>
      <w:bookmarkStart w:id="20" w:name="_Toc55574296"/>
      <w:bookmarkStart w:id="21" w:name="_Toc55576166"/>
      <w:bookmarkStart w:id="22" w:name="_Toc55582990"/>
      <w:bookmarkStart w:id="23" w:name="_Toc151636822"/>
      <w:bookmarkStart w:id="24" w:name="_Toc156571049"/>
      <w:r>
        <w:lastRenderedPageBreak/>
        <w:t xml:space="preserve">1. </w:t>
      </w:r>
      <w:bookmarkEnd w:id="20"/>
      <w:bookmarkEnd w:id="21"/>
      <w:bookmarkEnd w:id="22"/>
      <w:bookmarkEnd w:id="23"/>
      <w:bookmarkEnd w:id="24"/>
      <w:r w:rsidR="0030446C">
        <w:t>WDV-II</w:t>
      </w:r>
      <w:r w:rsidR="006C314A">
        <w:t xml:space="preserve"> Toetsinformatie</w:t>
      </w:r>
    </w:p>
    <w:p w14:paraId="14391329" w14:textId="3AD48993" w:rsidR="005F3263" w:rsidRPr="0030446C" w:rsidRDefault="006C314A" w:rsidP="005F3263">
      <w:pPr>
        <w:rPr>
          <w:b/>
          <w:bCs/>
          <w:sz w:val="22"/>
          <w:szCs w:val="24"/>
        </w:rPr>
      </w:pPr>
      <w:r w:rsidRPr="0030446C">
        <w:rPr>
          <w:b/>
          <w:bCs/>
          <w:sz w:val="22"/>
          <w:szCs w:val="24"/>
        </w:rPr>
        <w:t>Ontwikkelomgeving instructies</w:t>
      </w:r>
    </w:p>
    <w:p w14:paraId="7DC30F84" w14:textId="4EA7D9F9" w:rsidR="00704699" w:rsidRDefault="008D74F4" w:rsidP="00704699">
      <w:r>
        <w:t xml:space="preserve">Pak het bestand F4GU.zip uit in je www folder van </w:t>
      </w:r>
      <w:r w:rsidR="00DA70E1">
        <w:t>L</w:t>
      </w:r>
      <w:r>
        <w:t>aragon. Hier</w:t>
      </w:r>
      <w:r w:rsidR="00C1484A">
        <w:t>in vind je</w:t>
      </w:r>
      <w:r>
        <w:t xml:space="preserve"> de volgende bestanden:</w:t>
      </w:r>
    </w:p>
    <w:p w14:paraId="3D04F42C" w14:textId="77777777" w:rsidR="008D74F4" w:rsidRDefault="008D74F4" w:rsidP="00704699"/>
    <w:p w14:paraId="3FEF3B9A" w14:textId="77777777" w:rsidR="008D74F4" w:rsidRDefault="008D74F4" w:rsidP="008D74F4">
      <w:r>
        <w:t>└── wdv-toets</w:t>
      </w:r>
    </w:p>
    <w:p w14:paraId="57CE6985" w14:textId="77777777" w:rsidR="008D74F4" w:rsidRDefault="008D74F4" w:rsidP="008D74F4">
      <w:r>
        <w:t xml:space="preserve">    └── </w:t>
      </w:r>
      <w:r>
        <w:rPr>
          <w:rFonts w:ascii="Segoe UI Emoji" w:hAnsi="Segoe UI Emoji" w:cs="Segoe UI Emoji"/>
        </w:rPr>
        <w:t>📁</w:t>
      </w:r>
      <w:r>
        <w:t>backend</w:t>
      </w:r>
    </w:p>
    <w:p w14:paraId="24B306B5" w14:textId="54841310" w:rsidR="008D74F4" w:rsidRDefault="008D74F4" w:rsidP="008D74F4">
      <w:r>
        <w:t xml:space="preserve">        └── [hier komt je controller te staan]</w:t>
      </w:r>
    </w:p>
    <w:p w14:paraId="03151D1B" w14:textId="77777777" w:rsidR="008D74F4" w:rsidRDefault="008D74F4" w:rsidP="008D74F4">
      <w:r>
        <w:t xml:space="preserve">    └── </w:t>
      </w:r>
      <w:r>
        <w:rPr>
          <w:rFonts w:ascii="Segoe UI Emoji" w:hAnsi="Segoe UI Emoji" w:cs="Segoe UI Emoji"/>
        </w:rPr>
        <w:t>📁</w:t>
      </w:r>
      <w:r>
        <w:t>css</w:t>
      </w:r>
    </w:p>
    <w:p w14:paraId="5C0A55FF" w14:textId="1A6F66AE" w:rsidR="008D74F4" w:rsidRDefault="008D74F4" w:rsidP="008D74F4">
      <w:r>
        <w:t xml:space="preserve">        └── [maak hier je style.css]</w:t>
      </w:r>
    </w:p>
    <w:p w14:paraId="1391F288" w14:textId="77777777" w:rsidR="008D74F4" w:rsidRDefault="008D74F4" w:rsidP="008D74F4">
      <w:r>
        <w:t xml:space="preserve">    └── </w:t>
      </w:r>
      <w:r>
        <w:rPr>
          <w:rFonts w:ascii="Segoe UI Emoji" w:hAnsi="Segoe UI Emoji" w:cs="Segoe UI Emoji"/>
        </w:rPr>
        <w:t>📁</w:t>
      </w:r>
      <w:r>
        <w:t>docs</w:t>
      </w:r>
    </w:p>
    <w:p w14:paraId="6111FC2F" w14:textId="75C74B30" w:rsidR="008D74F4" w:rsidRDefault="008D74F4" w:rsidP="008D74F4">
      <w:r>
        <w:t xml:space="preserve">        └── css.txt</w:t>
      </w:r>
      <w:r w:rsidR="00DA70E1">
        <w:t xml:space="preserve"> </w:t>
      </w:r>
    </w:p>
    <w:p w14:paraId="0A047A6F" w14:textId="77777777" w:rsidR="008D74F4" w:rsidRDefault="008D74F4" w:rsidP="008D74F4">
      <w:r>
        <w:t xml:space="preserve">        └── html.txt</w:t>
      </w:r>
    </w:p>
    <w:p w14:paraId="00327EB8" w14:textId="493B616E" w:rsidR="008D74F4" w:rsidRDefault="008D74F4" w:rsidP="008D74F4">
      <w:r>
        <w:t xml:space="preserve">        └── js.txt</w:t>
      </w:r>
    </w:p>
    <w:p w14:paraId="2C3409EC" w14:textId="77777777" w:rsidR="008D74F4" w:rsidRDefault="008D74F4" w:rsidP="008D74F4">
      <w:r>
        <w:t xml:space="preserve">        └── php.txt</w:t>
      </w:r>
    </w:p>
    <w:p w14:paraId="7A2B9523" w14:textId="77777777" w:rsidR="008D74F4" w:rsidRDefault="008D74F4" w:rsidP="008D74F4">
      <w:r>
        <w:t xml:space="preserve">    └── </w:t>
      </w:r>
      <w:r>
        <w:rPr>
          <w:rFonts w:ascii="Segoe UI Emoji" w:hAnsi="Segoe UI Emoji" w:cs="Segoe UI Emoji"/>
        </w:rPr>
        <w:t>📁</w:t>
      </w:r>
      <w:r>
        <w:t>img</w:t>
      </w:r>
    </w:p>
    <w:p w14:paraId="750569E1" w14:textId="77777777" w:rsidR="008D74F4" w:rsidRDefault="008D74F4" w:rsidP="008D74F4">
      <w:r>
        <w:t xml:space="preserve">        └── background.jpg</w:t>
      </w:r>
    </w:p>
    <w:p w14:paraId="71AB0A14" w14:textId="6BBBDAD7" w:rsidR="008D74F4" w:rsidRDefault="008D74F4" w:rsidP="008D74F4">
      <w:r>
        <w:t xml:space="preserve">    └── index.php</w:t>
      </w:r>
    </w:p>
    <w:p w14:paraId="612859DC" w14:textId="77777777" w:rsidR="008D74F4" w:rsidRDefault="008D74F4" w:rsidP="008D74F4"/>
    <w:p w14:paraId="723B4C13" w14:textId="7676D5C2" w:rsidR="006C314A" w:rsidRDefault="006C314A"/>
    <w:p w14:paraId="3FDFE899" w14:textId="77777777" w:rsidR="00D6621E" w:rsidRPr="0030446C" w:rsidRDefault="00D6621E" w:rsidP="00D6621E">
      <w:pPr>
        <w:rPr>
          <w:b/>
          <w:bCs/>
          <w:sz w:val="22"/>
          <w:szCs w:val="24"/>
        </w:rPr>
      </w:pPr>
      <w:r w:rsidRPr="0030446C">
        <w:rPr>
          <w:b/>
          <w:bCs/>
          <w:sz w:val="22"/>
          <w:szCs w:val="24"/>
        </w:rPr>
        <w:t xml:space="preserve">Algemene informatie </w:t>
      </w:r>
    </w:p>
    <w:p w14:paraId="0BEB0DB4" w14:textId="77777777" w:rsidR="00D6621E" w:rsidRDefault="00D6621E" w:rsidP="00D6621E">
      <w:r>
        <w:t>Het gebruikte font is: Lato, deze is op google fonts te vinden</w:t>
      </w:r>
    </w:p>
    <w:p w14:paraId="537956E1" w14:textId="45ADFAE5" w:rsidR="00D6621E" w:rsidRDefault="00D6621E" w:rsidP="00D6621E">
      <w:r>
        <w:t>Kleuren gebruikt voor deze site</w:t>
      </w:r>
      <w:r w:rsidR="00541399">
        <w:t>. In hex (laatste twee tekens van de kleurcode staat voor transparantie/opacity) en rgba formaat</w:t>
      </w:r>
      <w:r w:rsidR="005A2EA9">
        <w:t xml:space="preserve"> </w:t>
      </w:r>
      <w:r w:rsidR="00541399">
        <w:t>(de 0.5 staat voor de opacity van 50%</w:t>
      </w:r>
      <w:r w:rsidR="005A2EA9">
        <w:t>)</w:t>
      </w:r>
      <w:r>
        <w:t>:</w:t>
      </w:r>
    </w:p>
    <w:p w14:paraId="7106E12F" w14:textId="506F1AD1" w:rsidR="00D6621E" w:rsidRPr="00966199" w:rsidRDefault="00D6621E" w:rsidP="00D6621E">
      <w:pPr>
        <w:pStyle w:val="NoSpacing"/>
        <w:rPr>
          <w:lang w:val="en-US"/>
        </w:rPr>
      </w:pPr>
      <w:r w:rsidRPr="00966199">
        <w:rPr>
          <w:lang w:val="en-US"/>
        </w:rPr>
        <w:t>--indigo: #541388;</w:t>
      </w:r>
      <w:r w:rsidR="00541399">
        <w:rPr>
          <w:lang w:val="en-US"/>
        </w:rPr>
        <w:t xml:space="preserve"> </w:t>
      </w:r>
      <w:r w:rsidR="00541399">
        <w:rPr>
          <w:lang w:val="en-US"/>
        </w:rPr>
        <w:tab/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541399">
        <w:rPr>
          <w:lang w:val="en-US"/>
        </w:rPr>
        <w:t>of rgba(84,19,136)</w:t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3E06EA">
        <w:rPr>
          <w:lang w:val="en-US"/>
        </w:rPr>
        <w:t>(paars)</w:t>
      </w:r>
    </w:p>
    <w:p w14:paraId="2FF9B40C" w14:textId="3603F231" w:rsidR="00D6621E" w:rsidRDefault="00D6621E" w:rsidP="00D6621E">
      <w:pPr>
        <w:pStyle w:val="NoSpacing"/>
        <w:rPr>
          <w:lang w:val="en-US"/>
        </w:rPr>
      </w:pPr>
      <w:r w:rsidRPr="003E06EA">
        <w:rPr>
          <w:lang w:val="en-US"/>
        </w:rPr>
        <w:t>--dogwood-rose: #d90368;</w:t>
      </w:r>
      <w:r w:rsidR="00541399">
        <w:rPr>
          <w:lang w:val="en-US"/>
        </w:rPr>
        <w:t xml:space="preserve"> </w:t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541399">
        <w:rPr>
          <w:lang w:val="en-US"/>
        </w:rPr>
        <w:t xml:space="preserve">of rgba(217,3,104) </w:t>
      </w:r>
      <w:r w:rsidR="005A2EA9" w:rsidRPr="003E06EA">
        <w:rPr>
          <w:lang w:val="en-US"/>
        </w:rPr>
        <w:t xml:space="preserve"> </w:t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5A2EA9" w:rsidRPr="003E06EA">
        <w:rPr>
          <w:lang w:val="en-US"/>
        </w:rPr>
        <w:t>(</w:t>
      </w:r>
      <w:r w:rsidR="003E06EA">
        <w:rPr>
          <w:lang w:val="en-US"/>
        </w:rPr>
        <w:t>rose)</w:t>
      </w:r>
    </w:p>
    <w:p w14:paraId="3BF3B323" w14:textId="160368DA" w:rsidR="00A31874" w:rsidRPr="003E06EA" w:rsidRDefault="00A31874" w:rsidP="00D6621E">
      <w:pPr>
        <w:pStyle w:val="NoSpacing"/>
        <w:rPr>
          <w:lang w:val="en-US"/>
        </w:rPr>
      </w:pPr>
      <w:r w:rsidRPr="003E06EA">
        <w:rPr>
          <w:lang w:val="en-US"/>
        </w:rPr>
        <w:t>--dogwood-rose: #d90368</w:t>
      </w:r>
      <w:r>
        <w:rPr>
          <w:lang w:val="en-US"/>
        </w:rPr>
        <w:t>cc</w:t>
      </w:r>
      <w:r w:rsidRPr="003E06EA">
        <w:rPr>
          <w:lang w:val="en-US"/>
        </w:rPr>
        <w:t>;</w:t>
      </w:r>
      <w:r>
        <w:rPr>
          <w:lang w:val="en-US"/>
        </w:rPr>
        <w:t xml:space="preserve"> </w:t>
      </w:r>
      <w:r>
        <w:rPr>
          <w:lang w:val="en-US"/>
        </w:rPr>
        <w:tab/>
        <w:t>of rgba(217,3,104,0.</w:t>
      </w:r>
      <w:r>
        <w:rPr>
          <w:lang w:val="en-US"/>
        </w:rPr>
        <w:t>8</w:t>
      </w:r>
      <w:r>
        <w:rPr>
          <w:lang w:val="en-US"/>
        </w:rPr>
        <w:t xml:space="preserve">) </w:t>
      </w:r>
      <w:r w:rsidRPr="003E06EA">
        <w:rPr>
          <w:lang w:val="en-US"/>
        </w:rPr>
        <w:t xml:space="preserve"> </w:t>
      </w:r>
      <w:r>
        <w:rPr>
          <w:lang w:val="en-US"/>
        </w:rPr>
        <w:tab/>
      </w:r>
      <w:r w:rsidRPr="003E06EA">
        <w:rPr>
          <w:lang w:val="en-US"/>
        </w:rPr>
        <w:t>(</w:t>
      </w:r>
      <w:r>
        <w:rPr>
          <w:lang w:val="en-US"/>
        </w:rPr>
        <w:t>rose</w:t>
      </w:r>
      <w:r>
        <w:rPr>
          <w:lang w:val="en-US"/>
        </w:rPr>
        <w:t xml:space="preserve"> doorzichtig</w:t>
      </w:r>
      <w:r>
        <w:rPr>
          <w:lang w:val="en-US"/>
        </w:rPr>
        <w:t>)</w:t>
      </w:r>
    </w:p>
    <w:p w14:paraId="197D0076" w14:textId="3C014EA6" w:rsidR="00D6621E" w:rsidRDefault="00D6621E" w:rsidP="00D6621E">
      <w:pPr>
        <w:pStyle w:val="NoSpacing"/>
        <w:rPr>
          <w:lang w:val="en-US"/>
        </w:rPr>
      </w:pPr>
      <w:r w:rsidRPr="00966199">
        <w:rPr>
          <w:lang w:val="en-US"/>
        </w:rPr>
        <w:t>--eggshell: #f1e9daff;</w:t>
      </w:r>
      <w:r w:rsidR="00541399">
        <w:rPr>
          <w:lang w:val="en-US"/>
        </w:rPr>
        <w:t xml:space="preserve"> </w:t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541399">
        <w:rPr>
          <w:lang w:val="en-US"/>
        </w:rPr>
        <w:t>of rgba(241,233,218)</w:t>
      </w:r>
      <w:r w:rsidR="003E06EA">
        <w:rPr>
          <w:lang w:val="en-US"/>
        </w:rPr>
        <w:t xml:space="preserve"> </w:t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3E06EA">
        <w:rPr>
          <w:lang w:val="en-US"/>
        </w:rPr>
        <w:t>(beige)</w:t>
      </w:r>
    </w:p>
    <w:p w14:paraId="0275D82C" w14:textId="60D42475" w:rsidR="00A31874" w:rsidRPr="00A31874" w:rsidRDefault="00A31874" w:rsidP="00A31874">
      <w:pPr>
        <w:pStyle w:val="NoSpacing"/>
      </w:pPr>
      <w:r w:rsidRPr="00A31874">
        <w:t>--eggshell: #f1e9da</w:t>
      </w:r>
      <w:r w:rsidRPr="00A31874">
        <w:t>40</w:t>
      </w:r>
      <w:r w:rsidRPr="00A31874">
        <w:t xml:space="preserve">; </w:t>
      </w:r>
      <w:r w:rsidRPr="00A31874">
        <w:tab/>
      </w:r>
      <w:r w:rsidRPr="00A31874">
        <w:tab/>
        <w:t>of rgba(241,233,218,0.</w:t>
      </w:r>
      <w:r w:rsidRPr="00A31874">
        <w:t>2</w:t>
      </w:r>
      <w:r w:rsidRPr="00A31874">
        <w:t xml:space="preserve">5) </w:t>
      </w:r>
      <w:r w:rsidRPr="00A31874">
        <w:tab/>
        <w:t>(beige</w:t>
      </w:r>
      <w:r w:rsidRPr="00A31874">
        <w:t xml:space="preserve"> doorzichtig</w:t>
      </w:r>
      <w:r w:rsidRPr="00A31874">
        <w:t>)</w:t>
      </w:r>
    </w:p>
    <w:p w14:paraId="6B876902" w14:textId="60C68C4D" w:rsidR="00D6621E" w:rsidRDefault="00D6621E" w:rsidP="00D6621E">
      <w:pPr>
        <w:pStyle w:val="NoSpacing"/>
        <w:rPr>
          <w:lang w:val="en-US"/>
        </w:rPr>
      </w:pPr>
      <w:r w:rsidRPr="00966199">
        <w:rPr>
          <w:lang w:val="en-US"/>
        </w:rPr>
        <w:t>--space-cadet: #2e294e;</w:t>
      </w:r>
      <w:r w:rsidR="00541399">
        <w:rPr>
          <w:lang w:val="en-US"/>
        </w:rPr>
        <w:t xml:space="preserve"> </w:t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541399">
        <w:rPr>
          <w:lang w:val="en-US"/>
        </w:rPr>
        <w:t xml:space="preserve">of rgba(46,41,78) </w:t>
      </w:r>
      <w:r w:rsidR="003E06EA">
        <w:rPr>
          <w:lang w:val="en-US"/>
        </w:rPr>
        <w:t xml:space="preserve"> </w:t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3E06EA">
        <w:rPr>
          <w:lang w:val="en-US"/>
        </w:rPr>
        <w:t>(donkerpaars)</w:t>
      </w:r>
    </w:p>
    <w:p w14:paraId="48A7517C" w14:textId="146E3A80" w:rsidR="00A31874" w:rsidRPr="00A31874" w:rsidRDefault="00A31874" w:rsidP="00D6621E">
      <w:pPr>
        <w:pStyle w:val="NoSpacing"/>
      </w:pPr>
      <w:r w:rsidRPr="00A31874">
        <w:t>--space-cadet: #2e294e</w:t>
      </w:r>
      <w:r w:rsidRPr="00A31874">
        <w:t>b3</w:t>
      </w:r>
      <w:r w:rsidRPr="00A31874">
        <w:t xml:space="preserve">; </w:t>
      </w:r>
      <w:r w:rsidRPr="00A31874">
        <w:tab/>
      </w:r>
      <w:r w:rsidRPr="00A31874">
        <w:tab/>
        <w:t>of rgba(46,41,78,0.</w:t>
      </w:r>
      <w:r w:rsidRPr="00A31874">
        <w:t>7</w:t>
      </w:r>
      <w:r w:rsidRPr="00A31874">
        <w:t xml:space="preserve">)  </w:t>
      </w:r>
      <w:r w:rsidRPr="00A31874">
        <w:tab/>
        <w:t>(donkerpaars</w:t>
      </w:r>
      <w:r w:rsidRPr="00A31874">
        <w:t xml:space="preserve"> doorzichtig</w:t>
      </w:r>
      <w:r w:rsidRPr="00A31874">
        <w:t>)</w:t>
      </w:r>
    </w:p>
    <w:p w14:paraId="44D47021" w14:textId="065DAA44" w:rsidR="00D6621E" w:rsidRDefault="00D6621E" w:rsidP="00D6621E">
      <w:pPr>
        <w:pStyle w:val="NoSpacing"/>
        <w:rPr>
          <w:lang w:val="en-US"/>
        </w:rPr>
      </w:pPr>
      <w:r w:rsidRPr="003E06EA">
        <w:rPr>
          <w:lang w:val="en-US"/>
        </w:rPr>
        <w:t>--gold: #ffd400;</w:t>
      </w:r>
      <w:r w:rsidR="003E06EA" w:rsidRPr="003E06EA">
        <w:rPr>
          <w:lang w:val="en-US"/>
        </w:rPr>
        <w:t xml:space="preserve"> </w:t>
      </w:r>
      <w:r w:rsidR="00541399">
        <w:rPr>
          <w:lang w:val="en-US"/>
        </w:rPr>
        <w:tab/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541399">
        <w:rPr>
          <w:lang w:val="en-US"/>
        </w:rPr>
        <w:t>of rgba(255,212,0)</w:t>
      </w:r>
      <w:r w:rsidR="00541399" w:rsidRPr="003E06EA">
        <w:rPr>
          <w:lang w:val="en-US"/>
        </w:rPr>
        <w:t xml:space="preserve"> </w:t>
      </w:r>
      <w:r w:rsidR="00541399">
        <w:rPr>
          <w:lang w:val="en-US"/>
        </w:rPr>
        <w:tab/>
      </w:r>
      <w:r w:rsidR="00A31874">
        <w:rPr>
          <w:lang w:val="en-US"/>
        </w:rPr>
        <w:tab/>
      </w:r>
      <w:r w:rsidR="003E06EA" w:rsidRPr="003E06EA">
        <w:rPr>
          <w:lang w:val="en-US"/>
        </w:rPr>
        <w:t>(geel)</w:t>
      </w:r>
    </w:p>
    <w:p w14:paraId="52C663BB" w14:textId="02B0C3B8" w:rsidR="00A31874" w:rsidRPr="003E06EA" w:rsidRDefault="00A31874" w:rsidP="00D6621E">
      <w:pPr>
        <w:pStyle w:val="NoSpacing"/>
        <w:rPr>
          <w:lang w:val="en-US"/>
        </w:rPr>
      </w:pPr>
      <w:r w:rsidRPr="003E06EA">
        <w:rPr>
          <w:lang w:val="en-US"/>
        </w:rPr>
        <w:t>--gold: #ffd400</w:t>
      </w:r>
      <w:r>
        <w:rPr>
          <w:lang w:val="en-US"/>
        </w:rPr>
        <w:t>cc</w:t>
      </w:r>
      <w:r w:rsidRPr="003E06EA">
        <w:rPr>
          <w:lang w:val="en-US"/>
        </w:rPr>
        <w:t xml:space="preserve">;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of rgba(255,212,0,0.</w:t>
      </w:r>
      <w:r>
        <w:rPr>
          <w:lang w:val="en-US"/>
        </w:rPr>
        <w:t>8</w:t>
      </w:r>
      <w:r>
        <w:rPr>
          <w:lang w:val="en-US"/>
        </w:rPr>
        <w:t>)</w:t>
      </w:r>
      <w:r w:rsidRPr="003E06EA">
        <w:rPr>
          <w:lang w:val="en-US"/>
        </w:rPr>
        <w:t xml:space="preserve"> </w:t>
      </w:r>
      <w:r>
        <w:rPr>
          <w:lang w:val="en-US"/>
        </w:rPr>
        <w:tab/>
      </w:r>
      <w:r w:rsidRPr="003E06EA">
        <w:rPr>
          <w:lang w:val="en-US"/>
        </w:rPr>
        <w:t>(geel</w:t>
      </w:r>
      <w:r w:rsidR="00347ED5">
        <w:rPr>
          <w:lang w:val="en-US"/>
        </w:rPr>
        <w:t xml:space="preserve"> doorzichtig</w:t>
      </w:r>
      <w:r w:rsidRPr="003E06EA">
        <w:rPr>
          <w:lang w:val="en-US"/>
        </w:rPr>
        <w:t>)</w:t>
      </w:r>
    </w:p>
    <w:p w14:paraId="40DED6B6" w14:textId="77777777" w:rsidR="00D6621E" w:rsidRPr="003E06EA" w:rsidRDefault="00D6621E" w:rsidP="008D74F4">
      <w:pPr>
        <w:rPr>
          <w:lang w:val="en-US"/>
        </w:rPr>
      </w:pPr>
    </w:p>
    <w:p w14:paraId="60E354F4" w14:textId="77777777" w:rsidR="006C314A" w:rsidRPr="00A31874" w:rsidRDefault="006C314A">
      <w:pPr>
        <w:rPr>
          <w:lang w:val="en-US"/>
        </w:rPr>
      </w:pPr>
      <w:r w:rsidRPr="00A31874">
        <w:rPr>
          <w:lang w:val="en-US"/>
        </w:rPr>
        <w:br w:type="page"/>
      </w:r>
    </w:p>
    <w:p w14:paraId="1361F0F0" w14:textId="7399FEF2" w:rsidR="0030446C" w:rsidRPr="0030446C" w:rsidRDefault="0030446C" w:rsidP="008D74F4">
      <w:pPr>
        <w:rPr>
          <w:b/>
          <w:bCs/>
          <w:sz w:val="22"/>
          <w:szCs w:val="24"/>
        </w:rPr>
      </w:pPr>
      <w:r w:rsidRPr="0030446C">
        <w:rPr>
          <w:b/>
          <w:bCs/>
          <w:sz w:val="22"/>
          <w:szCs w:val="24"/>
        </w:rPr>
        <w:lastRenderedPageBreak/>
        <w:t>Toetsinstructies</w:t>
      </w:r>
    </w:p>
    <w:p w14:paraId="44797302" w14:textId="1BC5EEAC" w:rsidR="008D74F4" w:rsidRDefault="008D74F4" w:rsidP="008D74F4">
      <w:r>
        <w:t>Je gaat nu de site maken zoals hieronder staat</w:t>
      </w:r>
      <w:r w:rsidR="003E06EA">
        <w:t>.</w:t>
      </w:r>
    </w:p>
    <w:p w14:paraId="2AF5EAD9" w14:textId="77777777" w:rsidR="003E06EA" w:rsidRPr="00D6621E" w:rsidRDefault="003E06EA" w:rsidP="003E06EA">
      <w:r w:rsidRPr="00D6621E">
        <w:t xml:space="preserve">Onder de </w:t>
      </w:r>
      <w:r>
        <w:t>voorbeeld</w:t>
      </w:r>
      <w:r w:rsidRPr="00D6621E">
        <w:t>afbeelding vind je aanvullende informatie die handig kan zijn om te helpen bij de toets. Van alle andere dingen dien je zelf te weten hoe je het oplost.</w:t>
      </w:r>
    </w:p>
    <w:p w14:paraId="5DB95B71" w14:textId="77777777" w:rsidR="003E06EA" w:rsidRDefault="003E06EA" w:rsidP="008D74F4"/>
    <w:p w14:paraId="6013F934" w14:textId="1F55FDFD" w:rsidR="00BC30AD" w:rsidRDefault="00BC30AD" w:rsidP="008D74F4">
      <w:pPr>
        <w:rPr>
          <w:b/>
          <w:bCs/>
        </w:rPr>
      </w:pPr>
      <w:r w:rsidRPr="00BC30AD">
        <w:rPr>
          <w:b/>
          <w:bCs/>
        </w:rPr>
        <w:t>Hoofdpagina (index.php)</w:t>
      </w:r>
    </w:p>
    <w:p w14:paraId="74EA3ACD" w14:textId="336D3D2A" w:rsidR="008D74F4" w:rsidRDefault="008D74F4" w:rsidP="008D74F4">
      <w:r>
        <w:rPr>
          <w:noProof/>
        </w:rPr>
        <w:drawing>
          <wp:inline distT="0" distB="0" distL="0" distR="0" wp14:anchorId="6C78FE39" wp14:editId="6046C9A1">
            <wp:extent cx="6118860" cy="2987040"/>
            <wp:effectExtent l="0" t="0" r="0" b="3810"/>
            <wp:docPr id="83290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90C4" w14:textId="6C4B4606" w:rsidR="00966199" w:rsidRPr="00D6621E" w:rsidRDefault="00D6621E" w:rsidP="00966199">
      <w:pPr>
        <w:rPr>
          <w:b/>
          <w:bCs/>
        </w:rPr>
      </w:pPr>
      <w:r w:rsidRPr="00D6621E">
        <w:rPr>
          <w:b/>
          <w:bCs/>
        </w:rPr>
        <w:t>Header</w:t>
      </w:r>
    </w:p>
    <w:p w14:paraId="0E2A61D6" w14:textId="5D9EC49F" w:rsidR="00BC30AD" w:rsidRDefault="00BC30AD" w:rsidP="00BC30AD">
      <w:pPr>
        <w:pStyle w:val="ListParagraph"/>
        <w:numPr>
          <w:ilvl w:val="0"/>
          <w:numId w:val="37"/>
        </w:numPr>
      </w:pPr>
      <w:r>
        <w:t>Het HTML5 logo</w:t>
      </w:r>
      <w:r w:rsidR="00D6621E">
        <w:t xml:space="preserve"> v</w:t>
      </w:r>
      <w:r w:rsidR="00C1484A">
        <w:t>óó</w:t>
      </w:r>
      <w:r w:rsidR="00D6621E">
        <w:t>r het woord ‘T</w:t>
      </w:r>
      <w:r w:rsidR="00C1484A">
        <w:t>OETS</w:t>
      </w:r>
      <w:r w:rsidR="00D6621E">
        <w:t>’</w:t>
      </w:r>
      <w:r>
        <w:t xml:space="preserve"> is van Font Awesome afkomstig.</w:t>
      </w:r>
    </w:p>
    <w:p w14:paraId="3E318153" w14:textId="367A283E" w:rsidR="00966199" w:rsidRDefault="00966199" w:rsidP="00BC30AD">
      <w:pPr>
        <w:pStyle w:val="ListParagraph"/>
        <w:numPr>
          <w:ilvl w:val="0"/>
          <w:numId w:val="37"/>
        </w:numPr>
      </w:pPr>
      <w:r>
        <w:t xml:space="preserve">In de navigatie balk moeten de links </w:t>
      </w:r>
      <w:r w:rsidR="00BC30AD">
        <w:t>van</w:t>
      </w:r>
      <w:r>
        <w:t xml:space="preserve"> kleur veranderen als je er met je muis overheen gaat.</w:t>
      </w:r>
    </w:p>
    <w:p w14:paraId="0766B3EF" w14:textId="28FE672D" w:rsidR="00D6621E" w:rsidRDefault="00D6621E" w:rsidP="00D6621E">
      <w:pPr>
        <w:rPr>
          <w:b/>
          <w:bCs/>
        </w:rPr>
      </w:pPr>
      <w:r w:rsidRPr="00D6621E">
        <w:rPr>
          <w:b/>
          <w:bCs/>
        </w:rPr>
        <w:t>Main</w:t>
      </w:r>
      <w:r>
        <w:rPr>
          <w:b/>
          <w:bCs/>
        </w:rPr>
        <w:t xml:space="preserve"> - Lessen</w:t>
      </w:r>
    </w:p>
    <w:p w14:paraId="536658B3" w14:textId="4992EC43" w:rsidR="00D6621E" w:rsidRPr="00D6621E" w:rsidRDefault="00D6621E" w:rsidP="00D6621E">
      <w:pPr>
        <w:pStyle w:val="ListParagraph"/>
        <w:numPr>
          <w:ilvl w:val="0"/>
          <w:numId w:val="37"/>
        </w:numPr>
      </w:pPr>
      <w:r w:rsidRPr="00D6621E">
        <w:t xml:space="preserve">De afbeeldingen bij de lessen </w:t>
      </w:r>
      <w:r>
        <w:t>(HTML/CSS/JS/PHP) zijn van Font Awesome afkomstig.</w:t>
      </w:r>
    </w:p>
    <w:p w14:paraId="7EA6327F" w14:textId="45EE36DD" w:rsidR="00BC30AD" w:rsidRDefault="00D6621E" w:rsidP="00BC30AD">
      <w:pPr>
        <w:pStyle w:val="ListParagraph"/>
        <w:numPr>
          <w:ilvl w:val="0"/>
          <w:numId w:val="37"/>
        </w:numPr>
      </w:pPr>
      <w:r>
        <w:t>B</w:t>
      </w:r>
      <w:r w:rsidR="00BC30AD">
        <w:t>ij de lessen moet de informatie</w:t>
      </w:r>
      <w:r w:rsidR="00641454">
        <w:t>tekst</w:t>
      </w:r>
      <w:r w:rsidR="00BC30AD">
        <w:t xml:space="preserve"> van elke les uit een bestand</w:t>
      </w:r>
      <w:r>
        <w:t xml:space="preserve"> met </w:t>
      </w:r>
      <w:r w:rsidR="00C1484A">
        <w:t xml:space="preserve">behulp van </w:t>
      </w:r>
      <w:r>
        <w:t>php in</w:t>
      </w:r>
      <w:r w:rsidR="00BC30AD">
        <w:t>gelezen worden</w:t>
      </w:r>
      <w:r>
        <w:t>.</w:t>
      </w:r>
      <w:r w:rsidR="00C1484A">
        <w:t xml:space="preserve"> Deze bestanden staan in de map ‘docs’.</w:t>
      </w:r>
    </w:p>
    <w:p w14:paraId="11CE76F3" w14:textId="5E112F17" w:rsidR="00BC30AD" w:rsidRDefault="00D6621E" w:rsidP="00D6621E">
      <w:pPr>
        <w:rPr>
          <w:b/>
          <w:bCs/>
        </w:rPr>
      </w:pPr>
      <w:r w:rsidRPr="00D6621E">
        <w:rPr>
          <w:b/>
          <w:bCs/>
        </w:rPr>
        <w:t xml:space="preserve">Main </w:t>
      </w:r>
      <w:r>
        <w:rPr>
          <w:b/>
          <w:bCs/>
        </w:rPr>
        <w:t>–</w:t>
      </w:r>
      <w:r w:rsidRPr="00D6621E">
        <w:rPr>
          <w:b/>
          <w:bCs/>
        </w:rPr>
        <w:t xml:space="preserve"> Mening</w:t>
      </w:r>
      <w:r w:rsidR="005A2EA9">
        <w:rPr>
          <w:b/>
          <w:bCs/>
        </w:rPr>
        <w:t xml:space="preserve"> formulier</w:t>
      </w:r>
    </w:p>
    <w:p w14:paraId="3C031CAD" w14:textId="60AF61BB" w:rsidR="00D6621E" w:rsidRPr="00641454" w:rsidRDefault="00966199" w:rsidP="00D6621E">
      <w:pPr>
        <w:pStyle w:val="ListParagraph"/>
        <w:numPr>
          <w:ilvl w:val="0"/>
          <w:numId w:val="37"/>
        </w:numPr>
        <w:rPr>
          <w:i/>
          <w:iCs/>
        </w:rPr>
      </w:pPr>
      <w:r>
        <w:t>Het formulier moet verscholen zijn achter een knop</w:t>
      </w:r>
      <w:r w:rsidR="00D6621E">
        <w:t xml:space="preserve"> (‘Je mening over….’</w:t>
      </w:r>
      <w:r w:rsidR="00D6621E" w:rsidRPr="00641454">
        <w:t>)</w:t>
      </w:r>
      <w:r w:rsidRPr="00641454">
        <w:t>.</w:t>
      </w:r>
      <w:r w:rsidR="00B35F1C" w:rsidRPr="00641454">
        <w:rPr>
          <w:i/>
          <w:iCs/>
        </w:rPr>
        <w:t xml:space="preserve"> </w:t>
      </w:r>
      <w:r w:rsidR="00D6621E" w:rsidRPr="00641454">
        <w:rPr>
          <w:i/>
          <w:iCs/>
        </w:rPr>
        <w:t xml:space="preserve">Tip: maak het formulier eerst </w:t>
      </w:r>
      <w:r w:rsidR="00641454">
        <w:rPr>
          <w:i/>
          <w:iCs/>
        </w:rPr>
        <w:t xml:space="preserve">gewoon </w:t>
      </w:r>
      <w:r w:rsidR="00D6621E" w:rsidRPr="00641454">
        <w:rPr>
          <w:i/>
          <w:iCs/>
        </w:rPr>
        <w:t>in je main en koppel hem daarna aan de Javascript knop.</w:t>
      </w:r>
    </w:p>
    <w:p w14:paraId="630BB277" w14:textId="15F041DF" w:rsidR="00966199" w:rsidRDefault="00B35F1C" w:rsidP="00D6621E">
      <w:pPr>
        <w:pStyle w:val="ListParagraph"/>
        <w:numPr>
          <w:ilvl w:val="0"/>
          <w:numId w:val="37"/>
        </w:numPr>
      </w:pPr>
      <w:r>
        <w:t xml:space="preserve">Op het moment dat je op de knop klikt moet het formulier er </w:t>
      </w:r>
      <w:r w:rsidR="00D6621E">
        <w:t xml:space="preserve">als </w:t>
      </w:r>
      <w:r w:rsidR="00C1484A">
        <w:t xml:space="preserve">de afbeelding </w:t>
      </w:r>
      <w:r w:rsidR="00D6621E">
        <w:t>hieronder</w:t>
      </w:r>
      <w:r>
        <w:t xml:space="preserve"> uitzien:</w:t>
      </w:r>
    </w:p>
    <w:p w14:paraId="2623F417" w14:textId="3ADDBE77" w:rsidR="005A2EA9" w:rsidRDefault="00D6621E" w:rsidP="00C1484A">
      <w:pPr>
        <w:pStyle w:val="ListParagraph"/>
        <w:numPr>
          <w:ilvl w:val="0"/>
          <w:numId w:val="37"/>
        </w:numPr>
      </w:pPr>
      <w:r>
        <w:t xml:space="preserve">Het formulier moet werken en de info moet </w:t>
      </w:r>
      <w:r w:rsidR="005A2EA9">
        <w:t>opgeslagen</w:t>
      </w:r>
      <w:r>
        <w:t xml:space="preserve"> worden </w:t>
      </w:r>
      <w:r w:rsidR="005A2EA9">
        <w:t>in</w:t>
      </w:r>
      <w:r>
        <w:t xml:space="preserve"> een bestand (deze mag ook in de backend folder).</w:t>
      </w:r>
      <w:r w:rsidR="00C1484A">
        <w:t xml:space="preserve"> Daarna stuur je de gebruiker terug naar de hoofdpagina.</w:t>
      </w:r>
    </w:p>
    <w:p w14:paraId="3D2AF442" w14:textId="74521F22" w:rsidR="00B35F1C" w:rsidRDefault="00B35F1C" w:rsidP="00966199">
      <w:r>
        <w:rPr>
          <w:noProof/>
        </w:rPr>
        <w:lastRenderedPageBreak/>
        <w:drawing>
          <wp:inline distT="0" distB="0" distL="0" distR="0" wp14:anchorId="213908BE" wp14:editId="74BF9207">
            <wp:extent cx="6111240" cy="3467100"/>
            <wp:effectExtent l="0" t="0" r="3810" b="0"/>
            <wp:docPr id="1499499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9F8A" w14:textId="77777777" w:rsidR="00B35F1C" w:rsidRDefault="00B35F1C" w:rsidP="00966199">
      <w:pPr>
        <w:pStyle w:val="NoSpacing"/>
      </w:pPr>
    </w:p>
    <w:p w14:paraId="4A1577E2" w14:textId="360344FE" w:rsidR="005A2EA9" w:rsidRPr="0030446C" w:rsidRDefault="005A2EA9" w:rsidP="00966199">
      <w:pPr>
        <w:pStyle w:val="NoSpacing"/>
        <w:rPr>
          <w:b/>
          <w:bCs/>
          <w:sz w:val="24"/>
          <w:szCs w:val="24"/>
        </w:rPr>
      </w:pPr>
      <w:r w:rsidRPr="0030446C">
        <w:rPr>
          <w:b/>
          <w:bCs/>
          <w:sz w:val="24"/>
          <w:szCs w:val="24"/>
        </w:rPr>
        <w:t>Afronding</w:t>
      </w:r>
    </w:p>
    <w:p w14:paraId="50EE11A2" w14:textId="77777777" w:rsidR="005A2EA9" w:rsidRDefault="005A2EA9" w:rsidP="00966199">
      <w:pPr>
        <w:pStyle w:val="NoSpacing"/>
      </w:pPr>
    </w:p>
    <w:p w14:paraId="15D0AD0E" w14:textId="0C310DE0" w:rsidR="00B35F1C" w:rsidRDefault="00B35F1C" w:rsidP="00966199">
      <w:pPr>
        <w:pStyle w:val="NoSpacing"/>
      </w:pPr>
      <w:r>
        <w:t>Als je klaar bent met de website zet je deze via jou</w:t>
      </w:r>
      <w:r w:rsidR="005A2EA9">
        <w:t>w</w:t>
      </w:r>
      <w:r>
        <w:t xml:space="preserve"> webhosting online</w:t>
      </w:r>
      <w:r w:rsidR="005A2EA9">
        <w:t>.</w:t>
      </w:r>
    </w:p>
    <w:p w14:paraId="3BE10A02" w14:textId="77777777" w:rsidR="00966199" w:rsidRDefault="00966199" w:rsidP="00966199"/>
    <w:p w14:paraId="49FE2AEC" w14:textId="77777777" w:rsidR="001E5A39" w:rsidRDefault="001E5A39" w:rsidP="001E5A39">
      <w:r>
        <w:rPr>
          <w:noProof/>
        </w:rPr>
        <mc:AlternateContent>
          <mc:Choice Requires="wps">
            <w:drawing>
              <wp:inline distT="0" distB="0" distL="0" distR="0" wp14:anchorId="32690C8F" wp14:editId="6FBC3B5C">
                <wp:extent cx="5760720" cy="1143000"/>
                <wp:effectExtent l="0" t="0" r="11430" b="19050"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143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11067" w14:textId="58769140" w:rsidR="001E5A39" w:rsidRPr="007C4947" w:rsidRDefault="001E5A39" w:rsidP="001E5A39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7C4947">
                              <w:rPr>
                                <w:b/>
                                <w:bCs/>
                                <w:u w:val="single"/>
                              </w:rPr>
                              <w:t xml:space="preserve">Inleveropdracht </w:t>
                            </w:r>
                            <w:r w:rsidR="008D74F4" w:rsidRPr="008D74F4">
                              <w:rPr>
                                <w:b/>
                                <w:bCs/>
                                <w:u w:val="single"/>
                              </w:rPr>
                              <w:t>F4GU-WEBw17:</w:t>
                            </w:r>
                            <w:r w:rsidR="008D74F4">
                              <w:rPr>
                                <w:b/>
                                <w:bCs/>
                                <w:u w:val="single"/>
                              </w:rPr>
                              <w:t xml:space="preserve"> TOETS</w:t>
                            </w:r>
                          </w:p>
                          <w:p w14:paraId="02BEE70F" w14:textId="56D674EA" w:rsidR="001E5A39" w:rsidRDefault="008D74F4" w:rsidP="001E5A39">
                            <w:r>
                              <w:t xml:space="preserve">Lever een zip bestand van je project in op </w:t>
                            </w:r>
                            <w:r w:rsidR="006C314A">
                              <w:t>I</w:t>
                            </w:r>
                            <w:r>
                              <w:t>tslearning onder:</w:t>
                            </w:r>
                          </w:p>
                          <w:p w14:paraId="7A2D46B3" w14:textId="64B99BCA" w:rsidR="008D74F4" w:rsidRPr="00DA70E1" w:rsidRDefault="008D74F4" w:rsidP="001E5A39">
                            <w:r w:rsidRPr="00DA70E1">
                              <w:t>Bronnen/modules/WEB: WDV-II/Feedbackmomenten.</w:t>
                            </w:r>
                          </w:p>
                          <w:p w14:paraId="260709E7" w14:textId="3E372DC1" w:rsidR="008D74F4" w:rsidRPr="008D74F4" w:rsidRDefault="008D74F4" w:rsidP="001E5A39">
                            <w:r w:rsidRPr="008D74F4">
                              <w:t xml:space="preserve">Vergeet niet je online </w:t>
                            </w:r>
                            <w:r w:rsidR="00641454">
                              <w:t>URL</w:t>
                            </w:r>
                            <w:r>
                              <w:t xml:space="preserve"> bij het inleveren te vermelde</w:t>
                            </w:r>
                            <w:r w:rsidR="006C314A"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2690C8F" id="_x0000_t202" coordsize="21600,21600" o:spt="202" path="m,l,21600r21600,l21600,xe">
                <v:stroke joinstyle="miter"/>
                <v:path gradientshapeok="t" o:connecttype="rect"/>
              </v:shapetype>
              <v:shape id="Text Box 197" o:spid="_x0000_s1035" type="#_x0000_t202" style="width:453.6pt;height: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" fillcolor="#a8d08d [1945]">
                <v:textbox>
                  <w:txbxContent>
                    <w:p w14:paraId="0C611067" w14:textId="58769140" w:rsidR="001E5A39" w:rsidRPr="007C4947" w:rsidRDefault="001E5A39" w:rsidP="001E5A39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7C4947">
                        <w:rPr>
                          <w:b/>
                          <w:bCs/>
                          <w:u w:val="single"/>
                        </w:rPr>
                        <w:t xml:space="preserve">Inleveropdracht </w:t>
                      </w:r>
                      <w:r w:rsidR="008D74F4" w:rsidRPr="008D74F4">
                        <w:rPr>
                          <w:b/>
                          <w:bCs/>
                          <w:u w:val="single"/>
                        </w:rPr>
                        <w:t>F4GU-WEBw17:</w:t>
                      </w:r>
                      <w:r w:rsidR="008D74F4">
                        <w:rPr>
                          <w:b/>
                          <w:bCs/>
                          <w:u w:val="single"/>
                        </w:rPr>
                        <w:t xml:space="preserve"> TOETS</w:t>
                      </w:r>
                    </w:p>
                    <w:p w14:paraId="02BEE70F" w14:textId="56D674EA" w:rsidR="001E5A39" w:rsidRDefault="008D74F4" w:rsidP="001E5A39">
                      <w:r>
                        <w:t xml:space="preserve">Lever een zip bestand van je project in op </w:t>
                      </w:r>
                      <w:r w:rsidR="006C314A">
                        <w:t>I</w:t>
                      </w:r>
                      <w:r>
                        <w:t>tslearning onder:</w:t>
                      </w:r>
                    </w:p>
                    <w:p w14:paraId="7A2D46B3" w14:textId="64B99BCA" w:rsidR="008D74F4" w:rsidRPr="00DA70E1" w:rsidRDefault="008D74F4" w:rsidP="001E5A39">
                      <w:r w:rsidRPr="00DA70E1">
                        <w:t>Bronnen/modules/WEB: WDV-II/Feedbackmomenten.</w:t>
                      </w:r>
                    </w:p>
                    <w:p w14:paraId="260709E7" w14:textId="3E372DC1" w:rsidR="008D74F4" w:rsidRPr="008D74F4" w:rsidRDefault="008D74F4" w:rsidP="001E5A39">
                      <w:r w:rsidRPr="008D74F4">
                        <w:t xml:space="preserve">Vergeet niet je online </w:t>
                      </w:r>
                      <w:r w:rsidR="00641454">
                        <w:t>URL</w:t>
                      </w:r>
                      <w:r>
                        <w:t xml:space="preserve"> bij het inleveren te vermelde</w:t>
                      </w:r>
                      <w:r w:rsidR="006C314A">
                        <w:t>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C1711B" w14:textId="77777777" w:rsidR="001E5A39" w:rsidRDefault="001E5A39" w:rsidP="001E5A39"/>
    <w:p w14:paraId="622C86B9" w14:textId="5BB50236" w:rsidR="00983FF5" w:rsidRDefault="00983FF5" w:rsidP="009C2518">
      <w:r>
        <w:br w:type="page"/>
      </w:r>
    </w:p>
    <w:p w14:paraId="61394491" w14:textId="6B591694" w:rsidR="005206A2" w:rsidRDefault="00BB3D11" w:rsidP="005206A2">
      <w:pPr>
        <w:pStyle w:val="Heading1"/>
      </w:pPr>
      <w:bookmarkStart w:id="25" w:name="_Toc55582997"/>
      <w:bookmarkStart w:id="26" w:name="_Toc151636840"/>
      <w:bookmarkStart w:id="27" w:name="_Toc156571050"/>
      <w:r>
        <w:lastRenderedPageBreak/>
        <w:t>III</w:t>
      </w:r>
      <w:r w:rsidR="005206A2">
        <w:t xml:space="preserve">. </w:t>
      </w:r>
      <w:bookmarkEnd w:id="25"/>
      <w:bookmarkEnd w:id="26"/>
      <w:bookmarkEnd w:id="27"/>
      <w:r w:rsidR="00B35F1C">
        <w:t>Leer uitkomsten</w:t>
      </w:r>
    </w:p>
    <w:p w14:paraId="52398911" w14:textId="77777777" w:rsidR="00E22A14" w:rsidRPr="008A4707" w:rsidRDefault="00E22A14" w:rsidP="00E22A14">
      <w:pPr>
        <w:pStyle w:val="Heading3"/>
      </w:pPr>
      <w:bookmarkStart w:id="28" w:name="_Toc151636842"/>
      <w:bookmarkStart w:id="29" w:name="_Toc156571052"/>
      <w:r>
        <w:t>Leeruitkomsten</w:t>
      </w:r>
      <w:bookmarkEnd w:id="28"/>
      <w:bookmarkEnd w:id="29"/>
    </w:p>
    <w:tbl>
      <w:tblPr>
        <w:tblStyle w:val="TableGrid"/>
        <w:tblW w:w="9592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70"/>
        <w:gridCol w:w="1134"/>
        <w:gridCol w:w="1559"/>
        <w:gridCol w:w="5929"/>
      </w:tblGrid>
      <w:tr w:rsidR="00E22A14" w:rsidRPr="003551A5" w14:paraId="56338F1A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A6A6A6" w:themeFill="background1" w:themeFillShade="A6"/>
          </w:tcPr>
          <w:p w14:paraId="044C29AC" w14:textId="77777777" w:rsidR="00E22A14" w:rsidRPr="003551A5" w:rsidRDefault="00E22A14" w:rsidP="00D6030D">
            <w:pPr>
              <w:rPr>
                <w:i/>
                <w:iCs/>
              </w:rPr>
            </w:pPr>
            <w:r w:rsidRPr="003551A5">
              <w:rPr>
                <w:i/>
                <w:iCs/>
              </w:rPr>
              <w:t>Aspect</w:t>
            </w:r>
          </w:p>
        </w:tc>
        <w:tc>
          <w:tcPr>
            <w:tcW w:w="1559" w:type="dxa"/>
            <w:tcBorders>
              <w:top w:val="single" w:sz="18" w:space="0" w:color="000000"/>
              <w:right w:val="single" w:sz="4" w:space="0" w:color="000000"/>
            </w:tcBorders>
            <w:shd w:val="clear" w:color="auto" w:fill="A6A6A6" w:themeFill="background1" w:themeFillShade="A6"/>
          </w:tcPr>
          <w:p w14:paraId="78E74C73" w14:textId="77777777" w:rsidR="00E22A14" w:rsidRPr="003551A5" w:rsidRDefault="00E22A14" w:rsidP="00D6030D">
            <w:pPr>
              <w:rPr>
                <w:i/>
                <w:iCs/>
              </w:rPr>
            </w:pPr>
            <w:r w:rsidRPr="003551A5">
              <w:rPr>
                <w:i/>
                <w:iCs/>
              </w:rPr>
              <w:t>Niet voldaan</w:t>
            </w:r>
          </w:p>
        </w:tc>
        <w:tc>
          <w:tcPr>
            <w:tcW w:w="5929" w:type="dxa"/>
            <w:tcBorders>
              <w:top w:val="single" w:sz="18" w:space="0" w:color="000000"/>
              <w:left w:val="single" w:sz="4" w:space="0" w:color="000000"/>
              <w:right w:val="single" w:sz="18" w:space="0" w:color="000000"/>
            </w:tcBorders>
            <w:shd w:val="clear" w:color="auto" w:fill="A6A6A6" w:themeFill="background1" w:themeFillShade="A6"/>
          </w:tcPr>
          <w:p w14:paraId="5C6CD4FB" w14:textId="77777777" w:rsidR="00E22A14" w:rsidRPr="003551A5" w:rsidRDefault="00E22A14" w:rsidP="00D6030D">
            <w:pPr>
              <w:rPr>
                <w:i/>
                <w:iCs/>
              </w:rPr>
            </w:pPr>
            <w:r w:rsidRPr="003551A5">
              <w:rPr>
                <w:i/>
                <w:iCs/>
              </w:rPr>
              <w:t>Voldaan</w:t>
            </w:r>
          </w:p>
        </w:tc>
      </w:tr>
      <w:tr w:rsidR="00E22A14" w:rsidRPr="003551A5" w14:paraId="5F21490F" w14:textId="77777777" w:rsidTr="00D6030D">
        <w:trPr>
          <w:trHeight w:val="464"/>
        </w:trPr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auto"/>
            </w:tcBorders>
            <w:shd w:val="clear" w:color="auto" w:fill="D9D9D9" w:themeFill="background1" w:themeFillShade="D9"/>
          </w:tcPr>
          <w:p w14:paraId="1305C432" w14:textId="77777777" w:rsidR="00E22A14" w:rsidRPr="003551A5" w:rsidRDefault="00E22A14" w:rsidP="00D6030D">
            <w:r>
              <w:t>WDV.01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D9D9D9" w:themeFill="background1" w:themeFillShade="D9"/>
          </w:tcPr>
          <w:p w14:paraId="5F446D48" w14:textId="77777777" w:rsidR="00E22A14" w:rsidRPr="003551A5" w:rsidRDefault="00E22A14" w:rsidP="00D6030D">
            <w:r>
              <w:t xml:space="preserve">Je kunt een statische website maken met behulp van HTML en CSS die een enigszins professionele uitstraling heeft. Je schrijft daarbij valide code. </w:t>
            </w:r>
          </w:p>
        </w:tc>
      </w:tr>
      <w:tr w:rsidR="00E22A14" w:rsidRPr="003551A5" w14:paraId="5C89264A" w14:textId="77777777" w:rsidTr="00D6030D">
        <w:tc>
          <w:tcPr>
            <w:tcW w:w="2104" w:type="dxa"/>
            <w:gridSpan w:val="2"/>
            <w:tcBorders>
              <w:top w:val="single" w:sz="18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1AFC9F7D" w14:textId="77777777" w:rsidR="00E22A14" w:rsidRPr="003551A5" w:rsidRDefault="00E22A14" w:rsidP="00D6030D">
            <w:r>
              <w:t>Klantgereed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687F4C7C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6A61539" w14:textId="77777777" w:rsidR="00E22A14" w:rsidRPr="003551A5" w:rsidRDefault="00E22A14" w:rsidP="00D6030D">
            <w:r>
              <w:t>Het aangeleverde ziet er professioneel uit.</w:t>
            </w:r>
          </w:p>
        </w:tc>
      </w:tr>
      <w:tr w:rsidR="00E22A14" w:rsidRPr="003551A5" w14:paraId="357CCE3F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148EC505" w14:textId="77777777" w:rsidR="00E22A14" w:rsidRDefault="00E22A14" w:rsidP="00D6030D">
            <w:r>
              <w:t>Opbouw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4290604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4D89FF1" w14:textId="77777777" w:rsidR="00E22A14" w:rsidRDefault="00E22A14" w:rsidP="00D6030D">
            <w:r>
              <w:t>Je webpagina is opgebouwd op de juiste manier (header, main, footer, nav, divisions).</w:t>
            </w:r>
          </w:p>
        </w:tc>
      </w:tr>
      <w:tr w:rsidR="00E22A14" w:rsidRPr="003551A5" w14:paraId="3525A720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10011DBB" w14:textId="77777777" w:rsidR="00E22A14" w:rsidRDefault="00E22A14" w:rsidP="00D6030D">
            <w:r>
              <w:t>Indenten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15DE566B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right w:val="single" w:sz="18" w:space="0" w:color="auto"/>
            </w:tcBorders>
          </w:tcPr>
          <w:p w14:paraId="0DA6054A" w14:textId="77777777" w:rsidR="00E22A14" w:rsidRDefault="00E22A14" w:rsidP="00D6030D">
            <w:r>
              <w:t>Je HTML is op de juiste manier geindent (parent-child)</w:t>
            </w:r>
          </w:p>
        </w:tc>
      </w:tr>
      <w:tr w:rsidR="00E22A14" w:rsidRPr="003551A5" w14:paraId="6FAE493D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008935CB" w14:textId="77777777" w:rsidR="00E22A14" w:rsidRDefault="00E22A14" w:rsidP="00D6030D">
            <w:r>
              <w:t>Classes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AE164F2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right w:val="single" w:sz="18" w:space="0" w:color="auto"/>
            </w:tcBorders>
          </w:tcPr>
          <w:p w14:paraId="23EA543C" w14:textId="77777777" w:rsidR="00E22A14" w:rsidRDefault="00E22A14" w:rsidP="00D6030D">
            <w:r>
              <w:t>Er zijn classes met zinvolle namen gebruikt om specifieke elementen aan te spreken.</w:t>
            </w:r>
          </w:p>
        </w:tc>
      </w:tr>
      <w:tr w:rsidR="00E22A14" w:rsidRPr="003551A5" w14:paraId="4C96C985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14:paraId="0C3C9DA4" w14:textId="77777777" w:rsidR="00E22A14" w:rsidRDefault="00E22A14" w:rsidP="00D6030D">
            <w:r>
              <w:t>CSS Box Model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18" w:space="0" w:color="auto"/>
            </w:tcBorders>
          </w:tcPr>
          <w:p w14:paraId="0C784AD0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right w:val="single" w:sz="18" w:space="0" w:color="auto"/>
            </w:tcBorders>
          </w:tcPr>
          <w:p w14:paraId="7DDAC3CF" w14:textId="77777777" w:rsidR="00E22A14" w:rsidRDefault="00E22A14" w:rsidP="00D6030D">
            <w:r>
              <w:t>Er is een nagedacht over de ‘look’ en feel van de pagina (bijv. padding, borders, margin, font, wrapper, text-decoration)</w:t>
            </w:r>
          </w:p>
        </w:tc>
      </w:tr>
      <w:tr w:rsidR="00E22A14" w:rsidRPr="003551A5" w14:paraId="5D5C7867" w14:textId="77777777" w:rsidTr="00D6030D">
        <w:tc>
          <w:tcPr>
            <w:tcW w:w="970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</w:tcBorders>
            <w:shd w:val="clear" w:color="auto" w:fill="D9D9D9" w:themeFill="background1" w:themeFillShade="D9"/>
          </w:tcPr>
          <w:p w14:paraId="4FBDCDC1" w14:textId="77777777" w:rsidR="00E22A14" w:rsidRPr="003551A5" w:rsidRDefault="00E22A14" w:rsidP="00D6030D">
            <w:r>
              <w:t>WDV.02</w:t>
            </w:r>
          </w:p>
        </w:tc>
        <w:tc>
          <w:tcPr>
            <w:tcW w:w="8622" w:type="dxa"/>
            <w:gridSpan w:val="3"/>
            <w:tcBorders>
              <w:top w:val="single" w:sz="18" w:space="0" w:color="auto"/>
              <w:bottom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3F8B482B" w14:textId="77777777" w:rsidR="00E22A14" w:rsidRPr="003551A5" w:rsidRDefault="00E22A14" w:rsidP="00D6030D">
            <w:r>
              <w:t>Je kunt een simpel formulier maken (bijv. een contactformulier) en de inhoud ervan per mail versturen of opslaan in een tekstbestand.</w:t>
            </w:r>
          </w:p>
        </w:tc>
      </w:tr>
      <w:tr w:rsidR="00E22A14" w:rsidRPr="003551A5" w14:paraId="7A7A9262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F83FF01" w14:textId="77777777" w:rsidR="00E22A14" w:rsidRPr="003551A5" w:rsidRDefault="00E22A14" w:rsidP="00D6030D">
            <w:r>
              <w:t>Formulier</w:t>
            </w:r>
          </w:p>
        </w:tc>
        <w:tc>
          <w:tcPr>
            <w:tcW w:w="1559" w:type="dxa"/>
            <w:tcBorders>
              <w:top w:val="single" w:sz="18" w:space="0" w:color="000000"/>
              <w:bottom w:val="single" w:sz="4" w:space="0" w:color="auto"/>
            </w:tcBorders>
          </w:tcPr>
          <w:p w14:paraId="45DA9F4E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bottom w:val="single" w:sz="4" w:space="0" w:color="auto"/>
              <w:right w:val="single" w:sz="18" w:space="0" w:color="000000"/>
            </w:tcBorders>
          </w:tcPr>
          <w:p w14:paraId="6F1E5A49" w14:textId="77777777" w:rsidR="00E22A14" w:rsidRPr="003551A5" w:rsidRDefault="00E22A14" w:rsidP="00D6030D">
            <w:r>
              <w:t>Je gebruikt attributen op de juiste wijze bij het maken van een HTML-formulier (action, method, type, name, value).</w:t>
            </w:r>
          </w:p>
        </w:tc>
      </w:tr>
      <w:tr w:rsidR="00E22A14" w:rsidRPr="003551A5" w14:paraId="4E26EA63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4B4EC125" w14:textId="77777777" w:rsidR="00E22A14" w:rsidRDefault="00E22A14" w:rsidP="00D6030D">
            <w:r>
              <w:t>Variabelen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75498E9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right w:val="single" w:sz="18" w:space="0" w:color="auto"/>
            </w:tcBorders>
          </w:tcPr>
          <w:p w14:paraId="737AEEC5" w14:textId="77777777" w:rsidR="00E22A14" w:rsidRDefault="00E22A14" w:rsidP="00D6030D">
            <w:r>
              <w:t xml:space="preserve">Je haalt de informatie uit het ingestuurde contactformulier op via PHP en slaat deze op in een variabele. </w:t>
            </w:r>
          </w:p>
        </w:tc>
      </w:tr>
      <w:tr w:rsidR="00E22A14" w:rsidRPr="003551A5" w14:paraId="721D401F" w14:textId="77777777" w:rsidTr="00D6030D">
        <w:tc>
          <w:tcPr>
            <w:tcW w:w="2104" w:type="dxa"/>
            <w:gridSpan w:val="2"/>
            <w:tcBorders>
              <w:left w:val="single" w:sz="18" w:space="0" w:color="auto"/>
              <w:bottom w:val="single" w:sz="18" w:space="0" w:color="000000"/>
            </w:tcBorders>
            <w:shd w:val="clear" w:color="auto" w:fill="F2F2F2" w:themeFill="background1" w:themeFillShade="F2"/>
          </w:tcPr>
          <w:p w14:paraId="45FAA451" w14:textId="77777777" w:rsidR="00E22A14" w:rsidRPr="003551A5" w:rsidRDefault="00E22A14" w:rsidP="00D6030D">
            <w:r>
              <w:t>Informatie opslaan</w:t>
            </w:r>
          </w:p>
        </w:tc>
        <w:tc>
          <w:tcPr>
            <w:tcW w:w="1559" w:type="dxa"/>
            <w:tcBorders>
              <w:bottom w:val="single" w:sz="18" w:space="0" w:color="000000"/>
            </w:tcBorders>
          </w:tcPr>
          <w:p w14:paraId="3B7E94C9" w14:textId="77777777" w:rsidR="00E22A14" w:rsidRPr="003551A5" w:rsidRDefault="00E22A14" w:rsidP="00D6030D"/>
        </w:tc>
        <w:tc>
          <w:tcPr>
            <w:tcW w:w="5929" w:type="dxa"/>
            <w:tcBorders>
              <w:bottom w:val="single" w:sz="18" w:space="0" w:color="000000"/>
              <w:right w:val="single" w:sz="18" w:space="0" w:color="000000"/>
            </w:tcBorders>
          </w:tcPr>
          <w:p w14:paraId="021EC94D" w14:textId="77777777" w:rsidR="00E22A14" w:rsidRPr="003551A5" w:rsidRDefault="00E22A14" w:rsidP="00D6030D">
            <w:r>
              <w:t xml:space="preserve">Je slaat de opgeslagen informatie op een juiste wijze op in een tekstbestand. </w:t>
            </w:r>
          </w:p>
        </w:tc>
      </w:tr>
      <w:tr w:rsidR="00E22A14" w:rsidRPr="003551A5" w14:paraId="32A721DC" w14:textId="77777777" w:rsidTr="00D6030D"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9D9D9" w:themeFill="background1" w:themeFillShade="D9"/>
          </w:tcPr>
          <w:p w14:paraId="6731EB75" w14:textId="77777777" w:rsidR="00E22A14" w:rsidRPr="003551A5" w:rsidRDefault="00E22A14" w:rsidP="00D6030D">
            <w:r>
              <w:t>WDV.03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0122E490" w14:textId="77777777" w:rsidR="00E22A14" w:rsidRPr="003551A5" w:rsidRDefault="00E22A14" w:rsidP="00D6030D">
            <w:r>
              <w:t>Je kunt een eenvoudige webapplicatie online zetten.</w:t>
            </w:r>
          </w:p>
        </w:tc>
      </w:tr>
      <w:tr w:rsidR="00E22A14" w:rsidRPr="003551A5" w14:paraId="3D4B77C8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</w:tcBorders>
            <w:shd w:val="clear" w:color="auto" w:fill="F2F2F2" w:themeFill="background1" w:themeFillShade="F2"/>
          </w:tcPr>
          <w:p w14:paraId="50CABB94" w14:textId="77777777" w:rsidR="00E22A14" w:rsidRPr="003551A5" w:rsidRDefault="00E22A14" w:rsidP="00D6030D">
            <w:r>
              <w:t>Hosting</w:t>
            </w:r>
          </w:p>
        </w:tc>
        <w:tc>
          <w:tcPr>
            <w:tcW w:w="1559" w:type="dxa"/>
            <w:tcBorders>
              <w:top w:val="single" w:sz="18" w:space="0" w:color="000000"/>
            </w:tcBorders>
          </w:tcPr>
          <w:p w14:paraId="0C8B0D20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right w:val="single" w:sz="18" w:space="0" w:color="000000"/>
            </w:tcBorders>
          </w:tcPr>
          <w:p w14:paraId="4D833314" w14:textId="77777777" w:rsidR="00E22A14" w:rsidRPr="003551A5" w:rsidRDefault="00E22A14" w:rsidP="00D6030D">
            <w:r>
              <w:t>Je gemaakte website is online te bereiken via een aan ons aangeleverde link, waar je website gehost is. Alle functionaliteiten werken.</w:t>
            </w:r>
          </w:p>
        </w:tc>
      </w:tr>
      <w:tr w:rsidR="00E22A14" w:rsidRPr="003551A5" w14:paraId="782F3433" w14:textId="77777777" w:rsidTr="00D6030D"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9D9D9" w:themeFill="background1" w:themeFillShade="D9"/>
          </w:tcPr>
          <w:p w14:paraId="133F149E" w14:textId="77777777" w:rsidR="00E22A14" w:rsidRPr="003551A5" w:rsidRDefault="00E22A14" w:rsidP="00D6030D">
            <w:r>
              <w:t>WDV.04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7606A685" w14:textId="77777777" w:rsidR="00E22A14" w:rsidRPr="003551A5" w:rsidRDefault="00E22A14" w:rsidP="00D6030D">
            <w:r>
              <w:t>Je kunt een professioneel uitziend frond-end maken met technieken als ‘flexbox’.</w:t>
            </w:r>
          </w:p>
        </w:tc>
      </w:tr>
      <w:tr w:rsidR="00E22A14" w:rsidRPr="003551A5" w14:paraId="19E74238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</w:tcBorders>
            <w:shd w:val="clear" w:color="auto" w:fill="F2F2F2" w:themeFill="background1" w:themeFillShade="F2"/>
          </w:tcPr>
          <w:p w14:paraId="45F27A58" w14:textId="77777777" w:rsidR="00E22A14" w:rsidRPr="003551A5" w:rsidRDefault="00E22A14" w:rsidP="00D6030D">
            <w:r>
              <w:t>Flex</w:t>
            </w:r>
          </w:p>
        </w:tc>
        <w:tc>
          <w:tcPr>
            <w:tcW w:w="1559" w:type="dxa"/>
            <w:tcBorders>
              <w:top w:val="single" w:sz="18" w:space="0" w:color="000000"/>
            </w:tcBorders>
          </w:tcPr>
          <w:p w14:paraId="024C5884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right w:val="single" w:sz="18" w:space="0" w:color="000000"/>
            </w:tcBorders>
          </w:tcPr>
          <w:p w14:paraId="45EC6B90" w14:textId="77777777" w:rsidR="00E22A14" w:rsidRPr="003551A5" w:rsidRDefault="00E22A14" w:rsidP="00D6030D">
            <w:r>
              <w:t>Je hebt flex op de juiste elementen gebruikt om je pagina netjes op te bouwen (bijv. nav-balk of elementen in de main)</w:t>
            </w:r>
          </w:p>
        </w:tc>
      </w:tr>
      <w:tr w:rsidR="00E22A14" w:rsidRPr="003551A5" w14:paraId="54087431" w14:textId="77777777" w:rsidTr="00D6030D"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9D9D9" w:themeFill="background1" w:themeFillShade="D9"/>
          </w:tcPr>
          <w:p w14:paraId="57E40CB9" w14:textId="77777777" w:rsidR="00E22A14" w:rsidRPr="003551A5" w:rsidRDefault="00E22A14" w:rsidP="00D6030D">
            <w:r>
              <w:t>WDV.05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62C8FFC1" w14:textId="77777777" w:rsidR="00E22A14" w:rsidRPr="003551A5" w:rsidRDefault="00E22A14" w:rsidP="00D6030D">
            <w:r>
              <w:t xml:space="preserve">Je kunt een tekstbestand inladen met behulp van PHP, de inhoud verwerken en tonen op een website. </w:t>
            </w:r>
          </w:p>
        </w:tc>
      </w:tr>
      <w:tr w:rsidR="00E22A14" w:rsidRPr="003551A5" w14:paraId="782A5B3F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</w:tcBorders>
            <w:shd w:val="clear" w:color="auto" w:fill="F2F2F2" w:themeFill="background1" w:themeFillShade="F2"/>
          </w:tcPr>
          <w:p w14:paraId="635E56E9" w14:textId="77777777" w:rsidR="00E22A14" w:rsidRPr="003551A5" w:rsidRDefault="00E22A14" w:rsidP="00D6030D">
            <w:r>
              <w:t>Informatie ophalen</w:t>
            </w:r>
          </w:p>
        </w:tc>
        <w:tc>
          <w:tcPr>
            <w:tcW w:w="1559" w:type="dxa"/>
            <w:tcBorders>
              <w:top w:val="single" w:sz="18" w:space="0" w:color="000000"/>
            </w:tcBorders>
          </w:tcPr>
          <w:p w14:paraId="3539240D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right w:val="single" w:sz="18" w:space="0" w:color="000000"/>
            </w:tcBorders>
          </w:tcPr>
          <w:p w14:paraId="6C28E6C7" w14:textId="77777777" w:rsidR="00E22A14" w:rsidRPr="003551A5" w:rsidRDefault="00E22A14" w:rsidP="00D6030D">
            <w:r>
              <w:t>Je hebt op de juiste manier informatie uit het tekstbestand opgehaald.</w:t>
            </w:r>
          </w:p>
        </w:tc>
      </w:tr>
      <w:tr w:rsidR="00E22A14" w:rsidRPr="003551A5" w14:paraId="20B805A6" w14:textId="77777777" w:rsidTr="00D6030D">
        <w:tc>
          <w:tcPr>
            <w:tcW w:w="2104" w:type="dxa"/>
            <w:gridSpan w:val="2"/>
            <w:tcBorders>
              <w:left w:val="single" w:sz="18" w:space="0" w:color="000000"/>
              <w:bottom w:val="single" w:sz="18" w:space="0" w:color="000000"/>
            </w:tcBorders>
            <w:shd w:val="clear" w:color="auto" w:fill="F2F2F2" w:themeFill="background1" w:themeFillShade="F2"/>
          </w:tcPr>
          <w:p w14:paraId="0BFB82F1" w14:textId="77777777" w:rsidR="00E22A14" w:rsidRPr="003551A5" w:rsidRDefault="00E22A14" w:rsidP="00D6030D">
            <w:r>
              <w:t>Informatie tonen</w:t>
            </w:r>
          </w:p>
        </w:tc>
        <w:tc>
          <w:tcPr>
            <w:tcW w:w="1559" w:type="dxa"/>
            <w:tcBorders>
              <w:bottom w:val="single" w:sz="18" w:space="0" w:color="000000"/>
            </w:tcBorders>
          </w:tcPr>
          <w:p w14:paraId="4ADAFF30" w14:textId="77777777" w:rsidR="00E22A14" w:rsidRPr="003551A5" w:rsidRDefault="00E22A14" w:rsidP="00D6030D"/>
        </w:tc>
        <w:tc>
          <w:tcPr>
            <w:tcW w:w="5929" w:type="dxa"/>
            <w:tcBorders>
              <w:bottom w:val="single" w:sz="18" w:space="0" w:color="000000"/>
              <w:right w:val="single" w:sz="18" w:space="0" w:color="000000"/>
            </w:tcBorders>
          </w:tcPr>
          <w:p w14:paraId="4E7CB1A6" w14:textId="77777777" w:rsidR="00E22A14" w:rsidRPr="003551A5" w:rsidRDefault="00E22A14" w:rsidP="00D6030D">
            <w:r>
              <w:t xml:space="preserve">Je laat de geladen informatie aan de gebruiker zien. </w:t>
            </w:r>
          </w:p>
        </w:tc>
      </w:tr>
      <w:tr w:rsidR="00E22A14" w:rsidRPr="003551A5" w14:paraId="1CE30345" w14:textId="77777777" w:rsidTr="00D6030D"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9D9D9" w:themeFill="background1" w:themeFillShade="D9"/>
          </w:tcPr>
          <w:p w14:paraId="4EBD6AB3" w14:textId="77777777" w:rsidR="00E22A14" w:rsidRPr="003551A5" w:rsidRDefault="00E22A14" w:rsidP="00D6030D">
            <w:r>
              <w:t>WDV.06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53B3341C" w14:textId="77777777" w:rsidR="00E22A14" w:rsidRPr="003551A5" w:rsidRDefault="00E22A14" w:rsidP="00D6030D">
            <w:r>
              <w:t>Je kunt een professioneel uitziende kleurcombinatie gebruiken.</w:t>
            </w:r>
          </w:p>
        </w:tc>
      </w:tr>
      <w:tr w:rsidR="00E22A14" w:rsidRPr="003551A5" w14:paraId="7583ABFA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</w:tcBorders>
            <w:shd w:val="clear" w:color="auto" w:fill="F2F2F2" w:themeFill="background1" w:themeFillShade="F2"/>
          </w:tcPr>
          <w:p w14:paraId="4C013386" w14:textId="77777777" w:rsidR="00E22A14" w:rsidRPr="003551A5" w:rsidRDefault="00E22A14" w:rsidP="00D6030D">
            <w:r>
              <w:t>Hexadecimaal</w:t>
            </w:r>
          </w:p>
        </w:tc>
        <w:tc>
          <w:tcPr>
            <w:tcW w:w="1559" w:type="dxa"/>
            <w:tcBorders>
              <w:top w:val="single" w:sz="18" w:space="0" w:color="000000"/>
            </w:tcBorders>
          </w:tcPr>
          <w:p w14:paraId="65228421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right w:val="single" w:sz="18" w:space="0" w:color="000000"/>
            </w:tcBorders>
          </w:tcPr>
          <w:p w14:paraId="7833C7C4" w14:textId="77777777" w:rsidR="00E22A14" w:rsidRPr="003551A5" w:rsidRDefault="00E22A14" w:rsidP="00D6030D">
            <w:r>
              <w:t>Je maakt gebruik van hexadecimale kleurcodes.</w:t>
            </w:r>
          </w:p>
        </w:tc>
      </w:tr>
      <w:tr w:rsidR="00E22A14" w:rsidRPr="003551A5" w14:paraId="44DA5A3E" w14:textId="77777777" w:rsidTr="00D6030D">
        <w:tc>
          <w:tcPr>
            <w:tcW w:w="2104" w:type="dxa"/>
            <w:gridSpan w:val="2"/>
            <w:tcBorders>
              <w:left w:val="single" w:sz="18" w:space="0" w:color="000000"/>
              <w:bottom w:val="single" w:sz="18" w:space="0" w:color="000000"/>
            </w:tcBorders>
            <w:shd w:val="clear" w:color="auto" w:fill="F2F2F2" w:themeFill="background1" w:themeFillShade="F2"/>
          </w:tcPr>
          <w:p w14:paraId="576986BC" w14:textId="77777777" w:rsidR="00E22A14" w:rsidRPr="003551A5" w:rsidRDefault="00E22A14" w:rsidP="00D6030D">
            <w:r>
              <w:t>Kleurkeuze</w:t>
            </w:r>
          </w:p>
        </w:tc>
        <w:tc>
          <w:tcPr>
            <w:tcW w:w="1559" w:type="dxa"/>
            <w:tcBorders>
              <w:bottom w:val="single" w:sz="18" w:space="0" w:color="000000"/>
            </w:tcBorders>
          </w:tcPr>
          <w:p w14:paraId="0662D050" w14:textId="77777777" w:rsidR="00E22A14" w:rsidRPr="003551A5" w:rsidRDefault="00E22A14" w:rsidP="00D6030D"/>
        </w:tc>
        <w:tc>
          <w:tcPr>
            <w:tcW w:w="5929" w:type="dxa"/>
            <w:tcBorders>
              <w:bottom w:val="single" w:sz="18" w:space="0" w:color="000000"/>
              <w:right w:val="single" w:sz="18" w:space="0" w:color="000000"/>
            </w:tcBorders>
          </w:tcPr>
          <w:p w14:paraId="17DE43C3" w14:textId="77777777" w:rsidR="00E22A14" w:rsidRPr="003551A5" w:rsidRDefault="00E22A14" w:rsidP="00D6030D">
            <w:r>
              <w:t>De kleuren die je gekozen hebt voldoen aan het aangeleverde ontwerp.</w:t>
            </w:r>
          </w:p>
        </w:tc>
      </w:tr>
    </w:tbl>
    <w:p w14:paraId="3B317A7A" w14:textId="403CE820" w:rsidR="00B35F1C" w:rsidRPr="00B35F1C" w:rsidRDefault="00B35F1C" w:rsidP="00B35F1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40"/>
        <w:gridCol w:w="1545"/>
        <w:gridCol w:w="5925"/>
      </w:tblGrid>
      <w:tr w:rsidR="00B35F1C" w:rsidRPr="00B35F1C" w14:paraId="75C3FB75" w14:textId="77777777" w:rsidTr="00B35F1C">
        <w:trPr>
          <w:trHeight w:val="300"/>
        </w:trPr>
        <w:tc>
          <w:tcPr>
            <w:tcW w:w="2100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auto"/>
            </w:tcBorders>
            <w:shd w:val="clear" w:color="auto" w:fill="A6A6A6"/>
            <w:hideMark/>
          </w:tcPr>
          <w:p w14:paraId="74347B33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i/>
                <w:iCs/>
                <w:szCs w:val="20"/>
              </w:rPr>
              <w:t>Aspect</w:t>
            </w:r>
            <w:r w:rsidRPr="00B35F1C">
              <w:rPr>
                <w:rFonts w:eastAsia="Times New Roman"/>
                <w:szCs w:val="20"/>
              </w:rPr>
              <w:t> </w:t>
            </w:r>
          </w:p>
        </w:tc>
        <w:tc>
          <w:tcPr>
            <w:tcW w:w="1545" w:type="dxa"/>
            <w:tcBorders>
              <w:top w:val="single" w:sz="18" w:space="0" w:color="000000"/>
              <w:left w:val="single" w:sz="6" w:space="0" w:color="auto"/>
              <w:bottom w:val="single" w:sz="6" w:space="0" w:color="auto"/>
              <w:right w:val="single" w:sz="6" w:space="0" w:color="000000"/>
            </w:tcBorders>
            <w:shd w:val="clear" w:color="auto" w:fill="A6A6A6"/>
            <w:hideMark/>
          </w:tcPr>
          <w:p w14:paraId="1C674E6A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i/>
                <w:iCs/>
                <w:szCs w:val="20"/>
              </w:rPr>
              <w:t>Niet voldaan</w:t>
            </w:r>
            <w:r w:rsidRPr="00B35F1C">
              <w:rPr>
                <w:rFonts w:eastAsia="Times New Roman"/>
                <w:szCs w:val="20"/>
              </w:rPr>
              <w:t> </w:t>
            </w:r>
          </w:p>
        </w:tc>
        <w:tc>
          <w:tcPr>
            <w:tcW w:w="5925" w:type="dxa"/>
            <w:tcBorders>
              <w:top w:val="single" w:sz="18" w:space="0" w:color="000000"/>
              <w:left w:val="single" w:sz="6" w:space="0" w:color="000000"/>
              <w:bottom w:val="single" w:sz="6" w:space="0" w:color="auto"/>
              <w:right w:val="single" w:sz="18" w:space="0" w:color="000000"/>
            </w:tcBorders>
            <w:shd w:val="clear" w:color="auto" w:fill="A6A6A6"/>
            <w:hideMark/>
          </w:tcPr>
          <w:p w14:paraId="4237E7CA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i/>
                <w:iCs/>
                <w:szCs w:val="20"/>
              </w:rPr>
              <w:t>Voldaan</w:t>
            </w:r>
            <w:r w:rsidRPr="00B35F1C">
              <w:rPr>
                <w:rFonts w:eastAsia="Times New Roman"/>
                <w:szCs w:val="20"/>
              </w:rPr>
              <w:t> </w:t>
            </w:r>
          </w:p>
        </w:tc>
      </w:tr>
      <w:tr w:rsidR="00B35F1C" w:rsidRPr="00B35F1C" w14:paraId="5A421EB6" w14:textId="77777777" w:rsidTr="00B35F1C">
        <w:trPr>
          <w:trHeight w:val="300"/>
        </w:trPr>
        <w:tc>
          <w:tcPr>
            <w:tcW w:w="9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auto"/>
            </w:tcBorders>
            <w:shd w:val="clear" w:color="auto" w:fill="D9D9D9"/>
            <w:hideMark/>
          </w:tcPr>
          <w:p w14:paraId="7A92B7DA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szCs w:val="20"/>
              </w:rPr>
              <w:t>FEV.01 </w:t>
            </w:r>
          </w:p>
        </w:tc>
        <w:tc>
          <w:tcPr>
            <w:tcW w:w="8610" w:type="dxa"/>
            <w:gridSpan w:val="3"/>
            <w:tcBorders>
              <w:top w:val="single" w:sz="18" w:space="0" w:color="000000"/>
              <w:left w:val="single" w:sz="6" w:space="0" w:color="auto"/>
              <w:bottom w:val="single" w:sz="6" w:space="0" w:color="auto"/>
              <w:right w:val="single" w:sz="18" w:space="0" w:color="000000"/>
            </w:tcBorders>
            <w:shd w:val="clear" w:color="auto" w:fill="D9D9D9"/>
            <w:hideMark/>
          </w:tcPr>
          <w:p w14:paraId="69A42C3D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szCs w:val="20"/>
              </w:rPr>
              <w:t>Je kunt een simpele interactie toevoegen aan je HTML-pagina met behulp van Javascript (bijvoorbeeld een knop, menu, etc.) </w:t>
            </w:r>
          </w:p>
        </w:tc>
      </w:tr>
      <w:tr w:rsidR="00B35F1C" w:rsidRPr="00B35F1C" w14:paraId="4BA3A382" w14:textId="77777777" w:rsidTr="00B35F1C">
        <w:trPr>
          <w:trHeight w:val="300"/>
        </w:trPr>
        <w:tc>
          <w:tcPr>
            <w:tcW w:w="2100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auto"/>
            </w:tcBorders>
            <w:shd w:val="clear" w:color="auto" w:fill="F2F2F2"/>
            <w:hideMark/>
          </w:tcPr>
          <w:p w14:paraId="35A1244E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szCs w:val="20"/>
              </w:rPr>
              <w:t> </w:t>
            </w:r>
          </w:p>
        </w:tc>
        <w:tc>
          <w:tcPr>
            <w:tcW w:w="1545" w:type="dxa"/>
            <w:tcBorders>
              <w:top w:val="single" w:sz="18" w:space="0" w:color="000000"/>
              <w:left w:val="single" w:sz="6" w:space="0" w:color="auto"/>
              <w:bottom w:val="single" w:sz="18" w:space="0" w:color="000000"/>
              <w:right w:val="single" w:sz="6" w:space="0" w:color="auto"/>
            </w:tcBorders>
            <w:shd w:val="clear" w:color="auto" w:fill="auto"/>
            <w:hideMark/>
          </w:tcPr>
          <w:p w14:paraId="01FA854E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szCs w:val="20"/>
              </w:rPr>
              <w:t> </w:t>
            </w:r>
          </w:p>
        </w:tc>
        <w:tc>
          <w:tcPr>
            <w:tcW w:w="5925" w:type="dxa"/>
            <w:tcBorders>
              <w:top w:val="single" w:sz="18" w:space="0" w:color="000000"/>
              <w:left w:val="single" w:sz="6" w:space="0" w:color="auto"/>
              <w:bottom w:val="single" w:sz="18" w:space="0" w:color="000000"/>
              <w:right w:val="single" w:sz="18" w:space="0" w:color="000000"/>
            </w:tcBorders>
            <w:shd w:val="clear" w:color="auto" w:fill="auto"/>
            <w:hideMark/>
          </w:tcPr>
          <w:p w14:paraId="02D8A0F6" w14:textId="0DD50345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C48E28" w14:textId="77777777" w:rsidR="00B35F1C" w:rsidRPr="00B35F1C" w:rsidRDefault="00B35F1C" w:rsidP="00B35F1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35F1C">
        <w:rPr>
          <w:rFonts w:eastAsia="Times New Roman"/>
          <w:szCs w:val="20"/>
        </w:rPr>
        <w:t> </w:t>
      </w:r>
    </w:p>
    <w:p w14:paraId="128E8839" w14:textId="7BA1EB83" w:rsidR="00B35F1C" w:rsidRPr="00B35F1C" w:rsidRDefault="00B35F1C" w:rsidP="00B35F1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7C4E487" w14:textId="77777777" w:rsidR="00E22A14" w:rsidRPr="00B35F1C" w:rsidRDefault="00E22A14" w:rsidP="00E22A14"/>
    <w:p w14:paraId="06F6A164" w14:textId="77777777" w:rsidR="001A7297" w:rsidRDefault="00BB3D11" w:rsidP="001A7297">
      <w:pPr>
        <w:pStyle w:val="Kop1Docent"/>
      </w:pPr>
      <w:bookmarkStart w:id="30" w:name="_Toc55582998"/>
      <w:bookmarkStart w:id="31" w:name="_Toc151636843"/>
      <w:bookmarkStart w:id="32" w:name="_Toc156571053"/>
      <w:r>
        <w:lastRenderedPageBreak/>
        <w:t>IV</w:t>
      </w:r>
      <w:r w:rsidR="001A7297">
        <w:t>. Voor de docent</w:t>
      </w:r>
      <w:bookmarkEnd w:id="30"/>
      <w:bookmarkEnd w:id="31"/>
      <w:bookmarkEnd w:id="32"/>
    </w:p>
    <w:p w14:paraId="7D75408B" w14:textId="77777777" w:rsidR="008F4677" w:rsidRPr="008F4677" w:rsidRDefault="008F4677"/>
    <w:p w14:paraId="597C506F" w14:textId="08330135" w:rsidR="00FF5E2F" w:rsidRDefault="00BB3D11" w:rsidP="00EF1CD4">
      <w:pPr>
        <w:pStyle w:val="Kop1Docent"/>
      </w:pPr>
      <w:bookmarkStart w:id="33" w:name="_Toc55582999"/>
      <w:bookmarkStart w:id="34" w:name="_Toc151636844"/>
      <w:bookmarkStart w:id="35" w:name="_Toc156571054"/>
      <w:r>
        <w:t>V</w:t>
      </w:r>
      <w:r w:rsidR="00587593">
        <w:t xml:space="preserve">. </w:t>
      </w:r>
      <w:r w:rsidR="00A37389">
        <w:t xml:space="preserve">Kwaliteit en </w:t>
      </w:r>
      <w:r w:rsidR="002121EE">
        <w:t>verbeteracties</w:t>
      </w:r>
      <w:bookmarkStart w:id="36" w:name="_Hlk43459106"/>
      <w:bookmarkEnd w:id="33"/>
      <w:bookmarkEnd w:id="34"/>
      <w:bookmarkEnd w:id="35"/>
    </w:p>
    <w:tbl>
      <w:tblPr>
        <w:tblStyle w:val="GridTable4-Accent1"/>
        <w:tblW w:w="0" w:type="auto"/>
        <w:tblLayout w:type="fixed"/>
        <w:tblCellMar>
          <w:top w:w="51" w:type="dxa"/>
          <w:bottom w:w="51" w:type="dxa"/>
        </w:tblCellMar>
        <w:tblLook w:val="0620" w:firstRow="1" w:lastRow="0" w:firstColumn="0" w:lastColumn="0" w:noHBand="1" w:noVBand="1"/>
      </w:tblPr>
      <w:tblGrid>
        <w:gridCol w:w="817"/>
        <w:gridCol w:w="4060"/>
        <w:gridCol w:w="906"/>
        <w:gridCol w:w="3851"/>
      </w:tblGrid>
      <w:tr w:rsidR="00AC6881" w14:paraId="17A5BD4B" w14:textId="77777777" w:rsidTr="00877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  <w:shd w:val="clear" w:color="auto" w:fill="004C35"/>
          </w:tcPr>
          <w:p w14:paraId="11269349" w14:textId="77777777" w:rsidR="00AC6881" w:rsidRDefault="00AC6881" w:rsidP="00877C21">
            <w:r>
              <w:t>Versie</w:t>
            </w:r>
          </w:p>
        </w:tc>
        <w:tc>
          <w:tcPr>
            <w:tcW w:w="4060" w:type="dxa"/>
            <w:shd w:val="clear" w:color="auto" w:fill="004C35"/>
          </w:tcPr>
          <w:p w14:paraId="0FED23A6" w14:textId="77777777" w:rsidR="00AC6881" w:rsidRDefault="00AC6881" w:rsidP="00877C21">
            <w:r>
              <w:t>Aanpassingen voor opstart</w:t>
            </w:r>
          </w:p>
        </w:tc>
        <w:tc>
          <w:tcPr>
            <w:tcW w:w="906" w:type="dxa"/>
            <w:shd w:val="clear" w:color="auto" w:fill="004C35"/>
          </w:tcPr>
          <w:p w14:paraId="177D5FC3" w14:textId="77777777" w:rsidR="00AC6881" w:rsidRDefault="00AC6881" w:rsidP="00877C21">
            <w:r>
              <w:t>Uitvoer</w:t>
            </w:r>
          </w:p>
        </w:tc>
        <w:tc>
          <w:tcPr>
            <w:tcW w:w="3851" w:type="dxa"/>
            <w:shd w:val="clear" w:color="auto" w:fill="004C35"/>
          </w:tcPr>
          <w:p w14:paraId="3FCF881E" w14:textId="77777777" w:rsidR="00AC6881" w:rsidRDefault="00AC6881" w:rsidP="00877C21">
            <w:r>
              <w:t>Punten na afloop</w:t>
            </w:r>
          </w:p>
        </w:tc>
      </w:tr>
      <w:tr w:rsidR="00AC6881" w14:paraId="7675EA18" w14:textId="77777777" w:rsidTr="00877C21">
        <w:tc>
          <w:tcPr>
            <w:tcW w:w="817" w:type="dxa"/>
          </w:tcPr>
          <w:p w14:paraId="4C5BAA48" w14:textId="77777777" w:rsidR="00AC6881" w:rsidRDefault="00AC6881" w:rsidP="00877C21">
            <w:r w:rsidRPr="00B623C9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.*</w:t>
            </w:r>
          </w:p>
        </w:tc>
        <w:tc>
          <w:tcPr>
            <w:tcW w:w="4060" w:type="dxa"/>
          </w:tcPr>
          <w:p w14:paraId="73A0634C" w14:textId="77777777" w:rsidR="00AC6881" w:rsidRDefault="00AC6881" w:rsidP="00877C21">
            <w:r>
              <w:t>Nvt – eerste uitvoer</w:t>
            </w:r>
          </w:p>
        </w:tc>
        <w:tc>
          <w:tcPr>
            <w:tcW w:w="906" w:type="dxa"/>
          </w:tcPr>
          <w:p w14:paraId="6B0E3DF6" w14:textId="05EBECE8" w:rsidR="00AC6881" w:rsidRDefault="00AC6881" w:rsidP="00877C21">
            <w:r>
              <w:t>202</w:t>
            </w:r>
            <w:r w:rsidR="00B35F1C">
              <w:t>4</w:t>
            </w:r>
            <w:r>
              <w:t>-nj</w:t>
            </w:r>
          </w:p>
        </w:tc>
        <w:tc>
          <w:tcPr>
            <w:tcW w:w="3851" w:type="dxa"/>
          </w:tcPr>
          <w:p w14:paraId="1C6C012D" w14:textId="77777777" w:rsidR="00AC6881" w:rsidRDefault="00AC6881" w:rsidP="00877C21"/>
        </w:tc>
      </w:tr>
      <w:tr w:rsidR="00AC6881" w14:paraId="2AB924B2" w14:textId="77777777" w:rsidTr="00877C21">
        <w:tc>
          <w:tcPr>
            <w:tcW w:w="817" w:type="dxa"/>
          </w:tcPr>
          <w:p w14:paraId="24A29740" w14:textId="0DFE79B6" w:rsidR="00AC6881" w:rsidRDefault="00AC6881" w:rsidP="00877C21"/>
        </w:tc>
        <w:tc>
          <w:tcPr>
            <w:tcW w:w="4060" w:type="dxa"/>
          </w:tcPr>
          <w:p w14:paraId="0C9147E6" w14:textId="4F4E6827" w:rsidR="00AC6881" w:rsidRDefault="00AC6881" w:rsidP="00877C21"/>
        </w:tc>
        <w:tc>
          <w:tcPr>
            <w:tcW w:w="906" w:type="dxa"/>
          </w:tcPr>
          <w:p w14:paraId="3C7FE745" w14:textId="768FF0EA" w:rsidR="00AC6881" w:rsidRDefault="00AC6881" w:rsidP="00877C21"/>
        </w:tc>
        <w:tc>
          <w:tcPr>
            <w:tcW w:w="3851" w:type="dxa"/>
          </w:tcPr>
          <w:p w14:paraId="11D81C0F" w14:textId="77777777" w:rsidR="00AC6881" w:rsidRDefault="00AC6881" w:rsidP="00877C21"/>
        </w:tc>
      </w:tr>
      <w:tr w:rsidR="00AC6881" w14:paraId="564EA215" w14:textId="77777777" w:rsidTr="00877C21">
        <w:tc>
          <w:tcPr>
            <w:tcW w:w="817" w:type="dxa"/>
          </w:tcPr>
          <w:p w14:paraId="1BC191D0" w14:textId="77777777" w:rsidR="00AC6881" w:rsidRDefault="00AC6881" w:rsidP="00877C21"/>
        </w:tc>
        <w:tc>
          <w:tcPr>
            <w:tcW w:w="4060" w:type="dxa"/>
          </w:tcPr>
          <w:p w14:paraId="6C03A789" w14:textId="77777777" w:rsidR="00AC6881" w:rsidRDefault="00AC6881" w:rsidP="00877C21"/>
        </w:tc>
        <w:tc>
          <w:tcPr>
            <w:tcW w:w="906" w:type="dxa"/>
          </w:tcPr>
          <w:p w14:paraId="633F1DD7" w14:textId="77777777" w:rsidR="00AC6881" w:rsidRDefault="00AC6881" w:rsidP="00877C21"/>
        </w:tc>
        <w:tc>
          <w:tcPr>
            <w:tcW w:w="3851" w:type="dxa"/>
          </w:tcPr>
          <w:p w14:paraId="0768B0AD" w14:textId="77777777" w:rsidR="00AC6881" w:rsidRDefault="00AC6881" w:rsidP="00877C21"/>
        </w:tc>
      </w:tr>
      <w:tr w:rsidR="00AC6881" w14:paraId="282D568B" w14:textId="77777777" w:rsidTr="00877C21">
        <w:tc>
          <w:tcPr>
            <w:tcW w:w="817" w:type="dxa"/>
          </w:tcPr>
          <w:p w14:paraId="21ACD32D" w14:textId="77777777" w:rsidR="00AC6881" w:rsidRDefault="00AC6881" w:rsidP="00877C21"/>
        </w:tc>
        <w:tc>
          <w:tcPr>
            <w:tcW w:w="4060" w:type="dxa"/>
          </w:tcPr>
          <w:p w14:paraId="7E2E2D20" w14:textId="77777777" w:rsidR="00AC6881" w:rsidRDefault="00AC6881" w:rsidP="00877C21"/>
        </w:tc>
        <w:tc>
          <w:tcPr>
            <w:tcW w:w="906" w:type="dxa"/>
          </w:tcPr>
          <w:p w14:paraId="4C862547" w14:textId="77777777" w:rsidR="00AC6881" w:rsidRDefault="00AC6881" w:rsidP="00877C21"/>
        </w:tc>
        <w:tc>
          <w:tcPr>
            <w:tcW w:w="3851" w:type="dxa"/>
          </w:tcPr>
          <w:p w14:paraId="5150E9FC" w14:textId="77777777" w:rsidR="00AC6881" w:rsidRDefault="00AC6881" w:rsidP="00877C21"/>
        </w:tc>
      </w:tr>
      <w:tr w:rsidR="00AC6881" w14:paraId="7E4E4044" w14:textId="77777777" w:rsidTr="00877C21">
        <w:tc>
          <w:tcPr>
            <w:tcW w:w="817" w:type="dxa"/>
          </w:tcPr>
          <w:p w14:paraId="6E5DDED8" w14:textId="77777777" w:rsidR="00AC6881" w:rsidRDefault="00AC6881" w:rsidP="00877C21"/>
        </w:tc>
        <w:tc>
          <w:tcPr>
            <w:tcW w:w="4060" w:type="dxa"/>
          </w:tcPr>
          <w:p w14:paraId="223B0832" w14:textId="77777777" w:rsidR="00AC6881" w:rsidRDefault="00AC6881" w:rsidP="00877C21"/>
        </w:tc>
        <w:tc>
          <w:tcPr>
            <w:tcW w:w="906" w:type="dxa"/>
          </w:tcPr>
          <w:p w14:paraId="4DB6263A" w14:textId="77777777" w:rsidR="00AC6881" w:rsidRDefault="00AC6881" w:rsidP="00877C21"/>
        </w:tc>
        <w:tc>
          <w:tcPr>
            <w:tcW w:w="3851" w:type="dxa"/>
          </w:tcPr>
          <w:p w14:paraId="5FE56486" w14:textId="77777777" w:rsidR="00AC6881" w:rsidRDefault="00AC6881" w:rsidP="00877C21"/>
        </w:tc>
      </w:tr>
      <w:tr w:rsidR="00AC6881" w14:paraId="44135EF1" w14:textId="77777777" w:rsidTr="00877C21">
        <w:tc>
          <w:tcPr>
            <w:tcW w:w="817" w:type="dxa"/>
          </w:tcPr>
          <w:p w14:paraId="1B047DDF" w14:textId="77777777" w:rsidR="00AC6881" w:rsidRDefault="00AC6881" w:rsidP="00877C21"/>
        </w:tc>
        <w:tc>
          <w:tcPr>
            <w:tcW w:w="4060" w:type="dxa"/>
          </w:tcPr>
          <w:p w14:paraId="165D8F95" w14:textId="77777777" w:rsidR="00AC6881" w:rsidRDefault="00AC6881" w:rsidP="00877C21"/>
        </w:tc>
        <w:tc>
          <w:tcPr>
            <w:tcW w:w="906" w:type="dxa"/>
          </w:tcPr>
          <w:p w14:paraId="1E5A0A1E" w14:textId="77777777" w:rsidR="00AC6881" w:rsidRDefault="00AC6881" w:rsidP="00877C21"/>
        </w:tc>
        <w:tc>
          <w:tcPr>
            <w:tcW w:w="3851" w:type="dxa"/>
          </w:tcPr>
          <w:p w14:paraId="7F42E335" w14:textId="77777777" w:rsidR="00AC6881" w:rsidRDefault="00AC6881" w:rsidP="00877C21"/>
        </w:tc>
      </w:tr>
      <w:tr w:rsidR="00AC6881" w14:paraId="6DD46433" w14:textId="77777777" w:rsidTr="00877C21">
        <w:tc>
          <w:tcPr>
            <w:tcW w:w="817" w:type="dxa"/>
          </w:tcPr>
          <w:p w14:paraId="362E129A" w14:textId="77777777" w:rsidR="00AC6881" w:rsidRDefault="00AC6881" w:rsidP="00877C21"/>
        </w:tc>
        <w:tc>
          <w:tcPr>
            <w:tcW w:w="4060" w:type="dxa"/>
          </w:tcPr>
          <w:p w14:paraId="208C69A0" w14:textId="77777777" w:rsidR="00AC6881" w:rsidRDefault="00AC6881" w:rsidP="00877C21"/>
        </w:tc>
        <w:tc>
          <w:tcPr>
            <w:tcW w:w="906" w:type="dxa"/>
          </w:tcPr>
          <w:p w14:paraId="45BCE422" w14:textId="77777777" w:rsidR="00AC6881" w:rsidRDefault="00AC6881" w:rsidP="00877C21"/>
        </w:tc>
        <w:tc>
          <w:tcPr>
            <w:tcW w:w="3851" w:type="dxa"/>
          </w:tcPr>
          <w:p w14:paraId="7A88D15A" w14:textId="77777777" w:rsidR="00AC6881" w:rsidRDefault="00AC6881" w:rsidP="00877C21"/>
        </w:tc>
      </w:tr>
    </w:tbl>
    <w:p w14:paraId="0814F822" w14:textId="77777777" w:rsidR="00AC6881" w:rsidRDefault="00AC6881" w:rsidP="00EB7ED9"/>
    <w:bookmarkEnd w:id="36"/>
    <w:p w14:paraId="277FF0B7" w14:textId="77777777" w:rsidR="00711A08" w:rsidRDefault="00711A08">
      <w:r>
        <w:br w:type="page"/>
      </w:r>
    </w:p>
    <w:bookmarkStart w:id="37" w:name="_Bijlage_1)_Periodisering"/>
    <w:bookmarkEnd w:id="37"/>
    <w:p w14:paraId="72427771" w14:textId="4AC3E7C7" w:rsidR="00FC70BE" w:rsidRPr="00FC70BE" w:rsidRDefault="0066026B" w:rsidP="00714D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0A5CDB1" wp14:editId="3F1C613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60000" cy="10692000"/>
                <wp:effectExtent l="0" t="0" r="3175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  <a:solidFill>
                          <a:srgbClr val="B4E00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AE20A8" id="Rectangle 9" o:spid="_x0000_s1026" style="position:absolute;margin-left:0;margin-top:0;width:595.3pt;height:841.9pt;z-index:-251658240;visibility:visible;mso-wrap-style:square;mso-width-percent:0;mso-wrap-distance-left:9pt;mso-wrap-distance-top:0;mso-wrap-distance-right:9pt;mso-wrap-distance-bottom:0;mso-position-horizontal:center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" fillcolor="#b4e00c" stroked="f" strokeweight="1pt"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72" behindDoc="1" locked="0" layoutInCell="1" allowOverlap="1" wp14:anchorId="589F98EE" wp14:editId="073E74D7">
                <wp:simplePos x="0" y="0"/>
                <wp:positionH relativeFrom="column">
                  <wp:posOffset>-1599565</wp:posOffset>
                </wp:positionH>
                <wp:positionV relativeFrom="paragraph">
                  <wp:posOffset>-97790</wp:posOffset>
                </wp:positionV>
                <wp:extent cx="9298638" cy="9436492"/>
                <wp:effectExtent l="0" t="0" r="17145" b="1270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8638" cy="9436492"/>
                          <a:chOff x="6350" y="0"/>
                          <a:chExt cx="9298638" cy="9436492"/>
                        </a:xfrm>
                        <a:solidFill>
                          <a:srgbClr val="004C35"/>
                        </a:solidFill>
                      </wpg:grpSpPr>
                      <wps:wsp>
                        <wps:cNvPr id="11" name="Vrije vorm: vorm 21"/>
                        <wps:cNvSpPr/>
                        <wps:spPr>
                          <a:xfrm>
                            <a:off x="6350" y="7211785"/>
                            <a:ext cx="2123886" cy="2224707"/>
                          </a:xfrm>
                          <a:custGeom>
                            <a:avLst/>
                            <a:gdLst>
                              <a:gd name="connsiteX0" fmla="*/ 822423 w 1553686"/>
                              <a:gd name="connsiteY0" fmla="*/ 1628867 h 1627321"/>
                              <a:gd name="connsiteX1" fmla="*/ 0 w 1553686"/>
                              <a:gd name="connsiteY1" fmla="*/ 816017 h 1627321"/>
                              <a:gd name="connsiteX2" fmla="*/ 822423 w 1553686"/>
                              <a:gd name="connsiteY2" fmla="*/ 0 h 1627321"/>
                              <a:gd name="connsiteX3" fmla="*/ 1510979 w 1553686"/>
                              <a:gd name="connsiteY3" fmla="*/ 385697 h 1627321"/>
                              <a:gd name="connsiteX4" fmla="*/ 1131614 w 1553686"/>
                              <a:gd name="connsiteY4" fmla="*/ 602477 h 1627321"/>
                              <a:gd name="connsiteX5" fmla="*/ 822423 w 1553686"/>
                              <a:gd name="connsiteY5" fmla="*/ 430320 h 1627321"/>
                              <a:gd name="connsiteX6" fmla="*/ 439892 w 1553686"/>
                              <a:gd name="connsiteY6" fmla="*/ 816017 h 1627321"/>
                              <a:gd name="connsiteX7" fmla="*/ 822423 w 1553686"/>
                              <a:gd name="connsiteY7" fmla="*/ 1198548 h 1627321"/>
                              <a:gd name="connsiteX8" fmla="*/ 1160332 w 1553686"/>
                              <a:gd name="connsiteY8" fmla="*/ 1000913 h 1627321"/>
                              <a:gd name="connsiteX9" fmla="*/ 1558767 w 1553686"/>
                              <a:gd name="connsiteY9" fmla="*/ 1179403 h 1627321"/>
                              <a:gd name="connsiteX10" fmla="*/ 822423 w 1553686"/>
                              <a:gd name="connsiteY10" fmla="*/ 1628867 h 16273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553686" h="1627321">
                                <a:moveTo>
                                  <a:pt x="822423" y="1628867"/>
                                </a:moveTo>
                                <a:cubicBezTo>
                                  <a:pt x="353813" y="1628867"/>
                                  <a:pt x="0" y="1281386"/>
                                  <a:pt x="0" y="816017"/>
                                </a:cubicBezTo>
                                <a:cubicBezTo>
                                  <a:pt x="0" y="350574"/>
                                  <a:pt x="353813" y="0"/>
                                  <a:pt x="822423" y="0"/>
                                </a:cubicBezTo>
                                <a:cubicBezTo>
                                  <a:pt x="1128448" y="0"/>
                                  <a:pt x="1386610" y="153012"/>
                                  <a:pt x="1510979" y="385697"/>
                                </a:cubicBezTo>
                                <a:lnTo>
                                  <a:pt x="1131614" y="602477"/>
                                </a:lnTo>
                                <a:cubicBezTo>
                                  <a:pt x="1074253" y="497253"/>
                                  <a:pt x="959457" y="430320"/>
                                  <a:pt x="822423" y="430320"/>
                                </a:cubicBezTo>
                                <a:cubicBezTo>
                                  <a:pt x="599311" y="430320"/>
                                  <a:pt x="439892" y="596071"/>
                                  <a:pt x="439892" y="816017"/>
                                </a:cubicBezTo>
                                <a:cubicBezTo>
                                  <a:pt x="439892" y="1032797"/>
                                  <a:pt x="599237" y="1198548"/>
                                  <a:pt x="822423" y="1198548"/>
                                </a:cubicBezTo>
                                <a:cubicBezTo>
                                  <a:pt x="975435" y="1198548"/>
                                  <a:pt x="1099730" y="1125282"/>
                                  <a:pt x="1160332" y="1000913"/>
                                </a:cubicBezTo>
                                <a:lnTo>
                                  <a:pt x="1558767" y="1179403"/>
                                </a:lnTo>
                                <a:cubicBezTo>
                                  <a:pt x="1440805" y="1450304"/>
                                  <a:pt x="1157092" y="1628867"/>
                                  <a:pt x="822423" y="162886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2" name="Vrije vorm: vorm 22"/>
                        <wps:cNvSpPr/>
                        <wps:spPr>
                          <a:xfrm>
                            <a:off x="2286907" y="2226128"/>
                            <a:ext cx="2036679" cy="7208034"/>
                          </a:xfrm>
                          <a:custGeom>
                            <a:avLst/>
                            <a:gdLst>
                              <a:gd name="connsiteX0" fmla="*/ 1488594 w 1487415"/>
                              <a:gd name="connsiteY0" fmla="*/ 2448861 h 3203097"/>
                              <a:gd name="connsiteX1" fmla="*/ 742677 w 1487415"/>
                              <a:gd name="connsiteY1" fmla="*/ 3207516 h 3203097"/>
                              <a:gd name="connsiteX2" fmla="*/ 0 w 1487415"/>
                              <a:gd name="connsiteY2" fmla="*/ 2448861 h 3203097"/>
                              <a:gd name="connsiteX3" fmla="*/ 0 w 1487415"/>
                              <a:gd name="connsiteY3" fmla="*/ 0 h 3203097"/>
                              <a:gd name="connsiteX4" fmla="*/ 446225 w 1487415"/>
                              <a:gd name="connsiteY4" fmla="*/ 0 h 3203097"/>
                              <a:gd name="connsiteX5" fmla="*/ 446225 w 1487415"/>
                              <a:gd name="connsiteY5" fmla="*/ 2448934 h 3203097"/>
                              <a:gd name="connsiteX6" fmla="*/ 742677 w 1487415"/>
                              <a:gd name="connsiteY6" fmla="*/ 2777270 h 3203097"/>
                              <a:gd name="connsiteX7" fmla="*/ 1039129 w 1487415"/>
                              <a:gd name="connsiteY7" fmla="*/ 2448934 h 3203097"/>
                              <a:gd name="connsiteX8" fmla="*/ 1039129 w 1487415"/>
                              <a:gd name="connsiteY8" fmla="*/ 0 h 3203097"/>
                              <a:gd name="connsiteX9" fmla="*/ 1488594 w 1487415"/>
                              <a:gd name="connsiteY9" fmla="*/ 0 h 3203097"/>
                              <a:gd name="connsiteX10" fmla="*/ 1488594 w 1487415"/>
                              <a:gd name="connsiteY10" fmla="*/ 2448861 h 3203097"/>
                              <a:gd name="connsiteX0" fmla="*/ 1488594 w 1686964"/>
                              <a:gd name="connsiteY0" fmla="*/ 4501904 h 5260559"/>
                              <a:gd name="connsiteX1" fmla="*/ 742677 w 1686964"/>
                              <a:gd name="connsiteY1" fmla="*/ 5260559 h 5260559"/>
                              <a:gd name="connsiteX2" fmla="*/ 0 w 1686964"/>
                              <a:gd name="connsiteY2" fmla="*/ 4501904 h 5260559"/>
                              <a:gd name="connsiteX3" fmla="*/ 0 w 1686964"/>
                              <a:gd name="connsiteY3" fmla="*/ 2053043 h 5260559"/>
                              <a:gd name="connsiteX4" fmla="*/ 1686964 w 1686964"/>
                              <a:gd name="connsiteY4" fmla="*/ 0 h 5260559"/>
                              <a:gd name="connsiteX5" fmla="*/ 446225 w 1686964"/>
                              <a:gd name="connsiteY5" fmla="*/ 4501977 h 5260559"/>
                              <a:gd name="connsiteX6" fmla="*/ 742677 w 1686964"/>
                              <a:gd name="connsiteY6" fmla="*/ 4830313 h 5260559"/>
                              <a:gd name="connsiteX7" fmla="*/ 1039129 w 1686964"/>
                              <a:gd name="connsiteY7" fmla="*/ 4501977 h 5260559"/>
                              <a:gd name="connsiteX8" fmla="*/ 1039129 w 1686964"/>
                              <a:gd name="connsiteY8" fmla="*/ 2053043 h 5260559"/>
                              <a:gd name="connsiteX9" fmla="*/ 1488594 w 1686964"/>
                              <a:gd name="connsiteY9" fmla="*/ 2053043 h 5260559"/>
                              <a:gd name="connsiteX10" fmla="*/ 1488594 w 1686964"/>
                              <a:gd name="connsiteY10" fmla="*/ 4501904 h 5260559"/>
                              <a:gd name="connsiteX0" fmla="*/ 1488594 w 1686964"/>
                              <a:gd name="connsiteY0" fmla="*/ 4501904 h 5260559"/>
                              <a:gd name="connsiteX1" fmla="*/ 742677 w 1686964"/>
                              <a:gd name="connsiteY1" fmla="*/ 5260559 h 5260559"/>
                              <a:gd name="connsiteX2" fmla="*/ 0 w 1686964"/>
                              <a:gd name="connsiteY2" fmla="*/ 4501904 h 5260559"/>
                              <a:gd name="connsiteX3" fmla="*/ 3095 w 1686964"/>
                              <a:gd name="connsiteY3" fmla="*/ 0 h 5260559"/>
                              <a:gd name="connsiteX4" fmla="*/ 1686964 w 1686964"/>
                              <a:gd name="connsiteY4" fmla="*/ 0 h 5260559"/>
                              <a:gd name="connsiteX5" fmla="*/ 446225 w 1686964"/>
                              <a:gd name="connsiteY5" fmla="*/ 4501977 h 5260559"/>
                              <a:gd name="connsiteX6" fmla="*/ 742677 w 1686964"/>
                              <a:gd name="connsiteY6" fmla="*/ 4830313 h 5260559"/>
                              <a:gd name="connsiteX7" fmla="*/ 1039129 w 1686964"/>
                              <a:gd name="connsiteY7" fmla="*/ 4501977 h 5260559"/>
                              <a:gd name="connsiteX8" fmla="*/ 1039129 w 1686964"/>
                              <a:gd name="connsiteY8" fmla="*/ 2053043 h 5260559"/>
                              <a:gd name="connsiteX9" fmla="*/ 1488594 w 1686964"/>
                              <a:gd name="connsiteY9" fmla="*/ 2053043 h 5260559"/>
                              <a:gd name="connsiteX10" fmla="*/ 1488594 w 1686964"/>
                              <a:gd name="connsiteY10" fmla="*/ 4501904 h 5260559"/>
                              <a:gd name="connsiteX0" fmla="*/ 1488594 w 1488594"/>
                              <a:gd name="connsiteY0" fmla="*/ 4501904 h 5260559"/>
                              <a:gd name="connsiteX1" fmla="*/ 742677 w 1488594"/>
                              <a:gd name="connsiteY1" fmla="*/ 5260559 h 5260559"/>
                              <a:gd name="connsiteX2" fmla="*/ 0 w 1488594"/>
                              <a:gd name="connsiteY2" fmla="*/ 4501904 h 5260559"/>
                              <a:gd name="connsiteX3" fmla="*/ 3095 w 1488594"/>
                              <a:gd name="connsiteY3" fmla="*/ 0 h 5260559"/>
                              <a:gd name="connsiteX4" fmla="*/ 455507 w 1488594"/>
                              <a:gd name="connsiteY4" fmla="*/ 9282 h 5260559"/>
                              <a:gd name="connsiteX5" fmla="*/ 446225 w 1488594"/>
                              <a:gd name="connsiteY5" fmla="*/ 4501977 h 5260559"/>
                              <a:gd name="connsiteX6" fmla="*/ 742677 w 1488594"/>
                              <a:gd name="connsiteY6" fmla="*/ 4830313 h 5260559"/>
                              <a:gd name="connsiteX7" fmla="*/ 1039129 w 1488594"/>
                              <a:gd name="connsiteY7" fmla="*/ 4501977 h 5260559"/>
                              <a:gd name="connsiteX8" fmla="*/ 1039129 w 1488594"/>
                              <a:gd name="connsiteY8" fmla="*/ 2053043 h 5260559"/>
                              <a:gd name="connsiteX9" fmla="*/ 1488594 w 1488594"/>
                              <a:gd name="connsiteY9" fmla="*/ 2053043 h 5260559"/>
                              <a:gd name="connsiteX10" fmla="*/ 1488594 w 1488594"/>
                              <a:gd name="connsiteY10" fmla="*/ 4501904 h 5260559"/>
                              <a:gd name="connsiteX0" fmla="*/ 1488594 w 1488594"/>
                              <a:gd name="connsiteY0" fmla="*/ 4512866 h 5271521"/>
                              <a:gd name="connsiteX1" fmla="*/ 742677 w 1488594"/>
                              <a:gd name="connsiteY1" fmla="*/ 5271521 h 5271521"/>
                              <a:gd name="connsiteX2" fmla="*/ 0 w 1488594"/>
                              <a:gd name="connsiteY2" fmla="*/ 4512866 h 5271521"/>
                              <a:gd name="connsiteX3" fmla="*/ 3095 w 1488594"/>
                              <a:gd name="connsiteY3" fmla="*/ 10962 h 5271521"/>
                              <a:gd name="connsiteX4" fmla="*/ 455507 w 1488594"/>
                              <a:gd name="connsiteY4" fmla="*/ 0 h 5271521"/>
                              <a:gd name="connsiteX5" fmla="*/ 446225 w 1488594"/>
                              <a:gd name="connsiteY5" fmla="*/ 4512939 h 5271521"/>
                              <a:gd name="connsiteX6" fmla="*/ 742677 w 1488594"/>
                              <a:gd name="connsiteY6" fmla="*/ 4841275 h 5271521"/>
                              <a:gd name="connsiteX7" fmla="*/ 1039129 w 1488594"/>
                              <a:gd name="connsiteY7" fmla="*/ 4512939 h 5271521"/>
                              <a:gd name="connsiteX8" fmla="*/ 1039129 w 1488594"/>
                              <a:gd name="connsiteY8" fmla="*/ 2064005 h 5271521"/>
                              <a:gd name="connsiteX9" fmla="*/ 1488594 w 1488594"/>
                              <a:gd name="connsiteY9" fmla="*/ 2064005 h 5271521"/>
                              <a:gd name="connsiteX10" fmla="*/ 1488594 w 1488594"/>
                              <a:gd name="connsiteY10" fmla="*/ 4512866 h 5271521"/>
                              <a:gd name="connsiteX0" fmla="*/ 1488594 w 1488594"/>
                              <a:gd name="connsiteY0" fmla="*/ 4501904 h 5260559"/>
                              <a:gd name="connsiteX1" fmla="*/ 742677 w 1488594"/>
                              <a:gd name="connsiteY1" fmla="*/ 5260559 h 5260559"/>
                              <a:gd name="connsiteX2" fmla="*/ 0 w 1488594"/>
                              <a:gd name="connsiteY2" fmla="*/ 4501904 h 5260559"/>
                              <a:gd name="connsiteX3" fmla="*/ 3095 w 1488594"/>
                              <a:gd name="connsiteY3" fmla="*/ 0 h 5260559"/>
                              <a:gd name="connsiteX4" fmla="*/ 449319 w 1488594"/>
                              <a:gd name="connsiteY4" fmla="*/ 10696 h 5260559"/>
                              <a:gd name="connsiteX5" fmla="*/ 446225 w 1488594"/>
                              <a:gd name="connsiteY5" fmla="*/ 4501977 h 5260559"/>
                              <a:gd name="connsiteX6" fmla="*/ 742677 w 1488594"/>
                              <a:gd name="connsiteY6" fmla="*/ 4830313 h 5260559"/>
                              <a:gd name="connsiteX7" fmla="*/ 1039129 w 1488594"/>
                              <a:gd name="connsiteY7" fmla="*/ 4501977 h 5260559"/>
                              <a:gd name="connsiteX8" fmla="*/ 1039129 w 1488594"/>
                              <a:gd name="connsiteY8" fmla="*/ 2053043 h 5260559"/>
                              <a:gd name="connsiteX9" fmla="*/ 1488594 w 1488594"/>
                              <a:gd name="connsiteY9" fmla="*/ 2053043 h 5260559"/>
                              <a:gd name="connsiteX10" fmla="*/ 1488594 w 1488594"/>
                              <a:gd name="connsiteY10" fmla="*/ 4501904 h 5260559"/>
                              <a:gd name="connsiteX0" fmla="*/ 1488594 w 1488594"/>
                              <a:gd name="connsiteY0" fmla="*/ 4512866 h 5271521"/>
                              <a:gd name="connsiteX1" fmla="*/ 742677 w 1488594"/>
                              <a:gd name="connsiteY1" fmla="*/ 5271521 h 5271521"/>
                              <a:gd name="connsiteX2" fmla="*/ 0 w 1488594"/>
                              <a:gd name="connsiteY2" fmla="*/ 4512866 h 5271521"/>
                              <a:gd name="connsiteX3" fmla="*/ 3095 w 1488594"/>
                              <a:gd name="connsiteY3" fmla="*/ 10962 h 5271521"/>
                              <a:gd name="connsiteX4" fmla="*/ 443131 w 1488594"/>
                              <a:gd name="connsiteY4" fmla="*/ 0 h 5271521"/>
                              <a:gd name="connsiteX5" fmla="*/ 446225 w 1488594"/>
                              <a:gd name="connsiteY5" fmla="*/ 4512939 h 5271521"/>
                              <a:gd name="connsiteX6" fmla="*/ 742677 w 1488594"/>
                              <a:gd name="connsiteY6" fmla="*/ 4841275 h 5271521"/>
                              <a:gd name="connsiteX7" fmla="*/ 1039129 w 1488594"/>
                              <a:gd name="connsiteY7" fmla="*/ 4512939 h 5271521"/>
                              <a:gd name="connsiteX8" fmla="*/ 1039129 w 1488594"/>
                              <a:gd name="connsiteY8" fmla="*/ 2064005 h 5271521"/>
                              <a:gd name="connsiteX9" fmla="*/ 1488594 w 1488594"/>
                              <a:gd name="connsiteY9" fmla="*/ 2064005 h 5271521"/>
                              <a:gd name="connsiteX10" fmla="*/ 1488594 w 1488594"/>
                              <a:gd name="connsiteY10" fmla="*/ 4512866 h 5271521"/>
                              <a:gd name="connsiteX0" fmla="*/ 1488594 w 1488594"/>
                              <a:gd name="connsiteY0" fmla="*/ 4508225 h 5266880"/>
                              <a:gd name="connsiteX1" fmla="*/ 742677 w 1488594"/>
                              <a:gd name="connsiteY1" fmla="*/ 5266880 h 5266880"/>
                              <a:gd name="connsiteX2" fmla="*/ 0 w 1488594"/>
                              <a:gd name="connsiteY2" fmla="*/ 4508225 h 5266880"/>
                              <a:gd name="connsiteX3" fmla="*/ 3095 w 1488594"/>
                              <a:gd name="connsiteY3" fmla="*/ 6321 h 5266880"/>
                              <a:gd name="connsiteX4" fmla="*/ 438490 w 1488594"/>
                              <a:gd name="connsiteY4" fmla="*/ 0 h 5266880"/>
                              <a:gd name="connsiteX5" fmla="*/ 446225 w 1488594"/>
                              <a:gd name="connsiteY5" fmla="*/ 4508298 h 5266880"/>
                              <a:gd name="connsiteX6" fmla="*/ 742677 w 1488594"/>
                              <a:gd name="connsiteY6" fmla="*/ 4836634 h 5266880"/>
                              <a:gd name="connsiteX7" fmla="*/ 1039129 w 1488594"/>
                              <a:gd name="connsiteY7" fmla="*/ 4508298 h 5266880"/>
                              <a:gd name="connsiteX8" fmla="*/ 1039129 w 1488594"/>
                              <a:gd name="connsiteY8" fmla="*/ 2059364 h 5266880"/>
                              <a:gd name="connsiteX9" fmla="*/ 1488594 w 1488594"/>
                              <a:gd name="connsiteY9" fmla="*/ 2059364 h 5266880"/>
                              <a:gd name="connsiteX10" fmla="*/ 1488594 w 1488594"/>
                              <a:gd name="connsiteY10" fmla="*/ 4508225 h 5266880"/>
                              <a:gd name="connsiteX0" fmla="*/ 1488594 w 1488594"/>
                              <a:gd name="connsiteY0" fmla="*/ 4501904 h 5260559"/>
                              <a:gd name="connsiteX1" fmla="*/ 742677 w 1488594"/>
                              <a:gd name="connsiteY1" fmla="*/ 5260559 h 5260559"/>
                              <a:gd name="connsiteX2" fmla="*/ 0 w 1488594"/>
                              <a:gd name="connsiteY2" fmla="*/ 4501904 h 5260559"/>
                              <a:gd name="connsiteX3" fmla="*/ 3095 w 1488594"/>
                              <a:gd name="connsiteY3" fmla="*/ 0 h 5260559"/>
                              <a:gd name="connsiteX4" fmla="*/ 438490 w 1488594"/>
                              <a:gd name="connsiteY4" fmla="*/ 2 h 5260559"/>
                              <a:gd name="connsiteX5" fmla="*/ 446225 w 1488594"/>
                              <a:gd name="connsiteY5" fmla="*/ 4501977 h 5260559"/>
                              <a:gd name="connsiteX6" fmla="*/ 742677 w 1488594"/>
                              <a:gd name="connsiteY6" fmla="*/ 4830313 h 5260559"/>
                              <a:gd name="connsiteX7" fmla="*/ 1039129 w 1488594"/>
                              <a:gd name="connsiteY7" fmla="*/ 4501977 h 5260559"/>
                              <a:gd name="connsiteX8" fmla="*/ 1039129 w 1488594"/>
                              <a:gd name="connsiteY8" fmla="*/ 2053043 h 5260559"/>
                              <a:gd name="connsiteX9" fmla="*/ 1488594 w 1488594"/>
                              <a:gd name="connsiteY9" fmla="*/ 2053043 h 5260559"/>
                              <a:gd name="connsiteX10" fmla="*/ 1488594 w 1488594"/>
                              <a:gd name="connsiteY10" fmla="*/ 4501904 h 5260559"/>
                              <a:gd name="connsiteX0" fmla="*/ 1488594 w 1695126"/>
                              <a:gd name="connsiteY0" fmla="*/ 4507153 h 5265808"/>
                              <a:gd name="connsiteX1" fmla="*/ 742677 w 1695126"/>
                              <a:gd name="connsiteY1" fmla="*/ 5265808 h 5265808"/>
                              <a:gd name="connsiteX2" fmla="*/ 0 w 1695126"/>
                              <a:gd name="connsiteY2" fmla="*/ 4507153 h 5265808"/>
                              <a:gd name="connsiteX3" fmla="*/ 3095 w 1695126"/>
                              <a:gd name="connsiteY3" fmla="*/ 5249 h 5265808"/>
                              <a:gd name="connsiteX4" fmla="*/ 438490 w 1695126"/>
                              <a:gd name="connsiteY4" fmla="*/ 5251 h 5265808"/>
                              <a:gd name="connsiteX5" fmla="*/ 446225 w 1695126"/>
                              <a:gd name="connsiteY5" fmla="*/ 4507226 h 5265808"/>
                              <a:gd name="connsiteX6" fmla="*/ 742677 w 1695126"/>
                              <a:gd name="connsiteY6" fmla="*/ 4835562 h 5265808"/>
                              <a:gd name="connsiteX7" fmla="*/ 1039129 w 1695126"/>
                              <a:gd name="connsiteY7" fmla="*/ 4507226 h 5265808"/>
                              <a:gd name="connsiteX8" fmla="*/ 1039129 w 1695126"/>
                              <a:gd name="connsiteY8" fmla="*/ 2058292 h 5265808"/>
                              <a:gd name="connsiteX9" fmla="*/ 1695126 w 1695126"/>
                              <a:gd name="connsiteY9" fmla="*/ 0 h 5265808"/>
                              <a:gd name="connsiteX10" fmla="*/ 1488594 w 1695126"/>
                              <a:gd name="connsiteY10" fmla="*/ 4507153 h 5265808"/>
                              <a:gd name="connsiteX0" fmla="*/ 1488594 w 1695126"/>
                              <a:gd name="connsiteY0" fmla="*/ 4507153 h 5265808"/>
                              <a:gd name="connsiteX1" fmla="*/ 742677 w 1695126"/>
                              <a:gd name="connsiteY1" fmla="*/ 5265808 h 5265808"/>
                              <a:gd name="connsiteX2" fmla="*/ 0 w 1695126"/>
                              <a:gd name="connsiteY2" fmla="*/ 4507153 h 5265808"/>
                              <a:gd name="connsiteX3" fmla="*/ 3095 w 1695126"/>
                              <a:gd name="connsiteY3" fmla="*/ 5249 h 5265808"/>
                              <a:gd name="connsiteX4" fmla="*/ 438490 w 1695126"/>
                              <a:gd name="connsiteY4" fmla="*/ 5251 h 5265808"/>
                              <a:gd name="connsiteX5" fmla="*/ 446225 w 1695126"/>
                              <a:gd name="connsiteY5" fmla="*/ 4507226 h 5265808"/>
                              <a:gd name="connsiteX6" fmla="*/ 742677 w 1695126"/>
                              <a:gd name="connsiteY6" fmla="*/ 4835562 h 5265808"/>
                              <a:gd name="connsiteX7" fmla="*/ 1039129 w 1695126"/>
                              <a:gd name="connsiteY7" fmla="*/ 4507226 h 5265808"/>
                              <a:gd name="connsiteX8" fmla="*/ 1046091 w 1695126"/>
                              <a:gd name="connsiteY8" fmla="*/ 0 h 5265808"/>
                              <a:gd name="connsiteX9" fmla="*/ 1695126 w 1695126"/>
                              <a:gd name="connsiteY9" fmla="*/ 0 h 5265808"/>
                              <a:gd name="connsiteX10" fmla="*/ 1488594 w 1695126"/>
                              <a:gd name="connsiteY10" fmla="*/ 4507153 h 5265808"/>
                              <a:gd name="connsiteX0" fmla="*/ 1488594 w 1488594"/>
                              <a:gd name="connsiteY0" fmla="*/ 4509474 h 5268129"/>
                              <a:gd name="connsiteX1" fmla="*/ 742677 w 1488594"/>
                              <a:gd name="connsiteY1" fmla="*/ 5268129 h 5268129"/>
                              <a:gd name="connsiteX2" fmla="*/ 0 w 1488594"/>
                              <a:gd name="connsiteY2" fmla="*/ 4509474 h 5268129"/>
                              <a:gd name="connsiteX3" fmla="*/ 3095 w 1488594"/>
                              <a:gd name="connsiteY3" fmla="*/ 7570 h 5268129"/>
                              <a:gd name="connsiteX4" fmla="*/ 438490 w 1488594"/>
                              <a:gd name="connsiteY4" fmla="*/ 7572 h 5268129"/>
                              <a:gd name="connsiteX5" fmla="*/ 446225 w 1488594"/>
                              <a:gd name="connsiteY5" fmla="*/ 4509547 h 5268129"/>
                              <a:gd name="connsiteX6" fmla="*/ 742677 w 1488594"/>
                              <a:gd name="connsiteY6" fmla="*/ 4837883 h 5268129"/>
                              <a:gd name="connsiteX7" fmla="*/ 1039129 w 1488594"/>
                              <a:gd name="connsiteY7" fmla="*/ 4509547 h 5268129"/>
                              <a:gd name="connsiteX8" fmla="*/ 1046091 w 1488594"/>
                              <a:gd name="connsiteY8" fmla="*/ 2321 h 5268129"/>
                              <a:gd name="connsiteX9" fmla="*/ 1472350 w 1488594"/>
                              <a:gd name="connsiteY9" fmla="*/ 0 h 5268129"/>
                              <a:gd name="connsiteX10" fmla="*/ 1488594 w 1488594"/>
                              <a:gd name="connsiteY10" fmla="*/ 4509474 h 52681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488594" h="5268129">
                                <a:moveTo>
                                  <a:pt x="1488594" y="4509474"/>
                                </a:moveTo>
                                <a:cubicBezTo>
                                  <a:pt x="1488594" y="4955772"/>
                                  <a:pt x="1182569" y="5268129"/>
                                  <a:pt x="742677" y="5268129"/>
                                </a:cubicBezTo>
                                <a:cubicBezTo>
                                  <a:pt x="306025" y="5268129"/>
                                  <a:pt x="0" y="4955772"/>
                                  <a:pt x="0" y="4509474"/>
                                </a:cubicBezTo>
                                <a:cubicBezTo>
                                  <a:pt x="1032" y="3008839"/>
                                  <a:pt x="2063" y="1508205"/>
                                  <a:pt x="3095" y="7570"/>
                                </a:cubicBezTo>
                                <a:lnTo>
                                  <a:pt x="438490" y="7572"/>
                                </a:lnTo>
                                <a:cubicBezTo>
                                  <a:pt x="438490" y="823883"/>
                                  <a:pt x="446225" y="3693236"/>
                                  <a:pt x="446225" y="4509547"/>
                                </a:cubicBezTo>
                                <a:cubicBezTo>
                                  <a:pt x="446225" y="4710348"/>
                                  <a:pt x="560947" y="4837883"/>
                                  <a:pt x="742677" y="4837883"/>
                                </a:cubicBezTo>
                                <a:cubicBezTo>
                                  <a:pt x="924407" y="4837883"/>
                                  <a:pt x="1039129" y="4710348"/>
                                  <a:pt x="1039129" y="4509547"/>
                                </a:cubicBezTo>
                                <a:cubicBezTo>
                                  <a:pt x="1041450" y="3007138"/>
                                  <a:pt x="1043770" y="1504730"/>
                                  <a:pt x="1046091" y="2321"/>
                                </a:cubicBezTo>
                                <a:lnTo>
                                  <a:pt x="1472350" y="0"/>
                                </a:lnTo>
                                <a:cubicBezTo>
                                  <a:pt x="1477765" y="1503158"/>
                                  <a:pt x="1483179" y="3006316"/>
                                  <a:pt x="1488594" y="45094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4" name="Vrije vorm: vorm 24"/>
                        <wps:cNvSpPr/>
                        <wps:spPr>
                          <a:xfrm>
                            <a:off x="6118679" y="0"/>
                            <a:ext cx="745450" cy="4392746"/>
                          </a:xfrm>
                          <a:custGeom>
                            <a:avLst/>
                            <a:gdLst>
                              <a:gd name="connsiteX0" fmla="*/ 548282 w 544894"/>
                              <a:gd name="connsiteY0" fmla="*/ 270901 h 3210461"/>
                              <a:gd name="connsiteX1" fmla="*/ 274141 w 544894"/>
                              <a:gd name="connsiteY1" fmla="*/ 545042 h 3210461"/>
                              <a:gd name="connsiteX2" fmla="*/ 0 w 544894"/>
                              <a:gd name="connsiteY2" fmla="*/ 270901 h 3210461"/>
                              <a:gd name="connsiteX3" fmla="*/ 274215 w 544894"/>
                              <a:gd name="connsiteY3" fmla="*/ 0 h 3210461"/>
                              <a:gd name="connsiteX4" fmla="*/ 548282 w 544894"/>
                              <a:gd name="connsiteY4" fmla="*/ 270901 h 3210461"/>
                              <a:gd name="connsiteX5" fmla="*/ 500493 w 544894"/>
                              <a:gd name="connsiteY5" fmla="*/ 758582 h 3210461"/>
                              <a:gd name="connsiteX6" fmla="*/ 500493 w 544894"/>
                              <a:gd name="connsiteY6" fmla="*/ 3215690 h 3210461"/>
                              <a:gd name="connsiteX7" fmla="*/ 51029 w 544894"/>
                              <a:gd name="connsiteY7" fmla="*/ 3215690 h 3210461"/>
                              <a:gd name="connsiteX8" fmla="*/ 51029 w 544894"/>
                              <a:gd name="connsiteY8" fmla="*/ 758582 h 3210461"/>
                              <a:gd name="connsiteX9" fmla="*/ 500493 w 544894"/>
                              <a:gd name="connsiteY9" fmla="*/ 758582 h 32104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44894" h="3210461">
                                <a:moveTo>
                                  <a:pt x="548282" y="270901"/>
                                </a:moveTo>
                                <a:cubicBezTo>
                                  <a:pt x="548282" y="420747"/>
                                  <a:pt x="423987" y="545042"/>
                                  <a:pt x="274141" y="545042"/>
                                </a:cubicBezTo>
                                <a:cubicBezTo>
                                  <a:pt x="124295" y="545042"/>
                                  <a:pt x="0" y="420747"/>
                                  <a:pt x="0" y="270901"/>
                                </a:cubicBezTo>
                                <a:cubicBezTo>
                                  <a:pt x="74" y="124295"/>
                                  <a:pt x="124369" y="0"/>
                                  <a:pt x="274215" y="0"/>
                                </a:cubicBezTo>
                                <a:cubicBezTo>
                                  <a:pt x="423987" y="0"/>
                                  <a:pt x="548282" y="124295"/>
                                  <a:pt x="548282" y="270901"/>
                                </a:cubicBezTo>
                                <a:close/>
                                <a:moveTo>
                                  <a:pt x="500493" y="758582"/>
                                </a:moveTo>
                                <a:lnTo>
                                  <a:pt x="500493" y="3215690"/>
                                </a:lnTo>
                                <a:lnTo>
                                  <a:pt x="51029" y="3215690"/>
                                </a:lnTo>
                                <a:lnTo>
                                  <a:pt x="51029" y="758582"/>
                                </a:lnTo>
                                <a:lnTo>
                                  <a:pt x="500493" y="7585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3" name="Vrije vorm: vorm 23"/>
                        <wps:cNvSpPr/>
                        <wps:spPr>
                          <a:xfrm>
                            <a:off x="4600122" y="2220685"/>
                            <a:ext cx="1309300" cy="2165894"/>
                          </a:xfrm>
                          <a:custGeom>
                            <a:avLst/>
                            <a:gdLst>
                              <a:gd name="connsiteX0" fmla="*/ 959457 w 957247"/>
                              <a:gd name="connsiteY0" fmla="*/ 427080 h 1583140"/>
                              <a:gd name="connsiteX1" fmla="*/ 446225 w 957247"/>
                              <a:gd name="connsiteY1" fmla="*/ 427080 h 1583140"/>
                              <a:gd name="connsiteX2" fmla="*/ 446225 w 957247"/>
                              <a:gd name="connsiteY2" fmla="*/ 1588442 h 1583140"/>
                              <a:gd name="connsiteX3" fmla="*/ 0 w 957247"/>
                              <a:gd name="connsiteY3" fmla="*/ 1588442 h 1583140"/>
                              <a:gd name="connsiteX4" fmla="*/ 0 w 957247"/>
                              <a:gd name="connsiteY4" fmla="*/ 0 h 1583140"/>
                              <a:gd name="connsiteX5" fmla="*/ 959457 w 957247"/>
                              <a:gd name="connsiteY5" fmla="*/ 0 h 1583140"/>
                              <a:gd name="connsiteX6" fmla="*/ 959457 w 957247"/>
                              <a:gd name="connsiteY6" fmla="*/ 427080 h 1583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957247" h="1583140">
                                <a:moveTo>
                                  <a:pt x="959457" y="427080"/>
                                </a:moveTo>
                                <a:lnTo>
                                  <a:pt x="446225" y="427080"/>
                                </a:lnTo>
                                <a:lnTo>
                                  <a:pt x="446225" y="1588442"/>
                                </a:lnTo>
                                <a:lnTo>
                                  <a:pt x="0" y="1588442"/>
                                </a:lnTo>
                                <a:lnTo>
                                  <a:pt x="0" y="0"/>
                                </a:lnTo>
                                <a:lnTo>
                                  <a:pt x="959457" y="0"/>
                                </a:lnTo>
                                <a:lnTo>
                                  <a:pt x="959457" y="42708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5" name="Vrije vorm: vorm 25"/>
                        <wps:cNvSpPr/>
                        <wps:spPr>
                          <a:xfrm>
                            <a:off x="7087507" y="10885"/>
                            <a:ext cx="2217481" cy="2224707"/>
                          </a:xfrm>
                          <a:custGeom>
                            <a:avLst/>
                            <a:gdLst>
                              <a:gd name="connsiteX0" fmla="*/ 1625701 w 1619957"/>
                              <a:gd name="connsiteY0" fmla="*/ 816017 h 1627321"/>
                              <a:gd name="connsiteX1" fmla="*/ 812850 w 1619957"/>
                              <a:gd name="connsiteY1" fmla="*/ 1628867 h 1627321"/>
                              <a:gd name="connsiteX2" fmla="*/ 0 w 1619957"/>
                              <a:gd name="connsiteY2" fmla="*/ 816017 h 1627321"/>
                              <a:gd name="connsiteX3" fmla="*/ 812850 w 1619957"/>
                              <a:gd name="connsiteY3" fmla="*/ 0 h 1627321"/>
                              <a:gd name="connsiteX4" fmla="*/ 1625701 w 1619957"/>
                              <a:gd name="connsiteY4" fmla="*/ 816017 h 1627321"/>
                              <a:gd name="connsiteX5" fmla="*/ 439966 w 1619957"/>
                              <a:gd name="connsiteY5" fmla="*/ 816017 h 1627321"/>
                              <a:gd name="connsiteX6" fmla="*/ 812924 w 1619957"/>
                              <a:gd name="connsiteY6" fmla="*/ 1198548 h 1627321"/>
                              <a:gd name="connsiteX7" fmla="*/ 1185883 w 1619957"/>
                              <a:gd name="connsiteY7" fmla="*/ 816017 h 1627321"/>
                              <a:gd name="connsiteX8" fmla="*/ 812924 w 1619957"/>
                              <a:gd name="connsiteY8" fmla="*/ 430320 h 1627321"/>
                              <a:gd name="connsiteX9" fmla="*/ 439966 w 1619957"/>
                              <a:gd name="connsiteY9" fmla="*/ 816017 h 16273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619957" h="1627321">
                                <a:moveTo>
                                  <a:pt x="1625701" y="816017"/>
                                </a:moveTo>
                                <a:cubicBezTo>
                                  <a:pt x="1625701" y="1281386"/>
                                  <a:pt x="1271888" y="1628867"/>
                                  <a:pt x="812850" y="1628867"/>
                                </a:cubicBezTo>
                                <a:cubicBezTo>
                                  <a:pt x="350647" y="1628867"/>
                                  <a:pt x="0" y="1281386"/>
                                  <a:pt x="0" y="816017"/>
                                </a:cubicBezTo>
                                <a:cubicBezTo>
                                  <a:pt x="0" y="350574"/>
                                  <a:pt x="350647" y="0"/>
                                  <a:pt x="812850" y="0"/>
                                </a:cubicBezTo>
                                <a:cubicBezTo>
                                  <a:pt x="1271888" y="0"/>
                                  <a:pt x="1625701" y="350647"/>
                                  <a:pt x="1625701" y="816017"/>
                                </a:cubicBezTo>
                                <a:close/>
                                <a:moveTo>
                                  <a:pt x="439966" y="816017"/>
                                </a:moveTo>
                                <a:cubicBezTo>
                                  <a:pt x="439966" y="1032797"/>
                                  <a:pt x="599310" y="1198548"/>
                                  <a:pt x="812924" y="1198548"/>
                                </a:cubicBezTo>
                                <a:cubicBezTo>
                                  <a:pt x="1023298" y="1198548"/>
                                  <a:pt x="1185883" y="1032797"/>
                                  <a:pt x="1185883" y="816017"/>
                                </a:cubicBezTo>
                                <a:cubicBezTo>
                                  <a:pt x="1185883" y="592904"/>
                                  <a:pt x="1023298" y="430320"/>
                                  <a:pt x="812924" y="430320"/>
                                </a:cubicBezTo>
                                <a:cubicBezTo>
                                  <a:pt x="599310" y="430320"/>
                                  <a:pt x="439966" y="592904"/>
                                  <a:pt x="439966" y="816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DDB39" id="Group 5" o:spid="_x0000_s1026" style="position:absolute;margin-left:-125.95pt;margin-top:-7.7pt;width:732.2pt;height:743.05pt;z-index:-251658208" coordorigin="63" coordsize="92986,94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">
                <v:shape id="Vrije vorm: vorm 21" o:spid="_x0000_s1027" style="position:absolute;left:63;top:72117;width:21239;height:22247;visibility:visible;mso-wrap-style:square;v-text-anchor:middle" coordsize="1553686,162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" path="m822423,1628867c353813,1628867,,1281386,,816017,,350574,353813,,822423,v306025,,564187,153012,688556,385697l1131614,602477c1074253,497253,959457,430320,822423,430320v-223112,,-382531,165751,-382531,385697c439892,1032797,599237,1198548,822423,1198548v153012,,277307,-73266,337909,-197635l1558767,1179403v-117962,270901,-401675,449464,-736344,449464xe" filled="f" stroked="f" strokeweight=".20444mm">
                  <v:stroke joinstyle="miter"/>
                  <v:path arrowok="t" o:connecttype="custom" o:connectlocs="1124251,2226821;0,1115575;1124251,0;2065506,527286;1546914,823645;1124251,588290;601332,1115575;1124251,1638532;1586172,1368346;2130832,1612359;1124251,2226821" o:connectangles="0,0,0,0,0,0,0,0,0,0,0"/>
                </v:shape>
                <v:shape id="Vrije vorm: vorm 22" o:spid="_x0000_s1028" style="position:absolute;left:22869;top:22261;width:20366;height:72080;visibility:visible;mso-wrap-style:square;v-text-anchor:middle" coordsize="1488594,5268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" path="m1488594,4509474v,446298,-306025,758655,-745917,758655c306025,5268129,,4955772,,4509474,1032,3008839,2063,1508205,3095,7570r435395,2c438490,823883,446225,3693236,446225,4509547v,200801,114722,328336,296452,328336c924407,4837883,1039129,4710348,1039129,4509547v2321,-1502409,4641,-3004817,6962,-4507226l1472350,v5415,1503158,10829,3006316,16244,4509474xe" filled="f" stroked="f" strokeweight=".20444mm">
                  <v:stroke joinstyle="miter"/>
                  <v:path arrowok="t" o:connecttype="custom" o:connectlocs="2036679,6170016;1016123,7208034;0,6170016;4235,10358;599938,10360;610520,6170116;1016123,6619357;1421726,6170116;1431251,3176;2014454,0;2036679,6170016" o:connectangles="0,0,0,0,0,0,0,0,0,0,0"/>
                </v:shape>
                <v:shape id="Vrije vorm: vorm 24" o:spid="_x0000_s1029" style="position:absolute;left:61186;width:7455;height:43927;visibility:visible;mso-wrap-style:square;v-text-anchor:middle" coordsize="544894,3210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" path="m548282,270901v,149846,-124295,274141,-274141,274141c124295,545042,,420747,,270901,74,124295,124369,,274215,,423987,,548282,124295,548282,270901xm500493,758582r,2457108l51029,3215690r,-2457108l500493,758582xe" filled="f" stroked="f" strokeweight=".20444mm">
                  <v:stroke joinstyle="miter"/>
                  <v:path arrowok="t" o:connecttype="custom" o:connectlocs="750085,370663;375043,745759;0,370663;375144,0;750085,370663;684707,1037938;684707,4399901;69811,4399901;69811,1037938;684707,1037938" o:connectangles="0,0,0,0,0,0,0,0,0,0"/>
                </v:shape>
                <v:shape id="Vrije vorm: vorm 23" o:spid="_x0000_s1030" style="position:absolute;left:46001;top:22206;width:13093;height:21659;visibility:visible;mso-wrap-style:square;v-text-anchor:middle" coordsize="957247,158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" path="m959457,427080r-513232,l446225,1588442,,1588442,,,959457,r,427080xe" filled="f" stroked="f" strokeweight=".20444mm">
                  <v:stroke joinstyle="miter"/>
                  <v:path arrowok="t" o:connecttype="custom" o:connectlocs="1312323,584288;610336,584288;610336,2173148;0,2173148;0,0;1312323,0;1312323,584288" o:connectangles="0,0,0,0,0,0,0"/>
                </v:shape>
                <v:shape id="Vrije vorm: vorm 25" o:spid="_x0000_s1031" style="position:absolute;left:70875;top:108;width:22174;height:22247;visibility:visible;mso-wrap-style:square;v-text-anchor:middle" coordsize="1619957,162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" path="m1625701,816017v,465369,-353813,812850,-812851,812850c350647,1628867,,1281386,,816017,,350574,350647,,812850,v459038,,812851,350647,812851,816017xm439966,816017v,216780,159344,382531,372958,382531c1023298,1198548,1185883,1032797,1185883,816017v,-223113,-162585,-385697,-372959,-385697c599310,430320,439966,592904,439966,816017xe" filled="f" stroked="f" strokeweight=".20444mm">
                  <v:stroke joinstyle="miter"/>
                  <v:path arrowok="t" o:connecttype="custom" o:connectlocs="2225344,1115575;1112671,2226821;0,1115575;1112671,0;2225344,1115575;602248,1115575;1112772,1638532;1623298,1115575;1112772,588290;602248,1115575" o:connectangles="0,0,0,0,0,0,0,0,0,0"/>
                </v:shape>
              </v:group>
            </w:pict>
          </mc:Fallback>
        </mc:AlternateContent>
      </w:r>
    </w:p>
    <w:sectPr w:rsidR="00FC70BE" w:rsidRPr="00FC70BE" w:rsidSect="00B53026">
      <w:footerReference w:type="default" r:id="rId2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54B4D" w14:textId="77777777" w:rsidR="00B53026" w:rsidRDefault="00B53026" w:rsidP="00714DFD">
      <w:r>
        <w:separator/>
      </w:r>
    </w:p>
    <w:p w14:paraId="13B6B6BF" w14:textId="77777777" w:rsidR="00B53026" w:rsidRDefault="00B53026"/>
  </w:endnote>
  <w:endnote w:type="continuationSeparator" w:id="0">
    <w:p w14:paraId="44CAD8F9" w14:textId="77777777" w:rsidR="00B53026" w:rsidRDefault="00B53026" w:rsidP="00714DFD">
      <w:r>
        <w:continuationSeparator/>
      </w:r>
    </w:p>
    <w:p w14:paraId="34F2A97D" w14:textId="77777777" w:rsidR="00B53026" w:rsidRDefault="00B53026"/>
  </w:endnote>
  <w:endnote w:type="continuationNotice" w:id="1">
    <w:p w14:paraId="7743CC0C" w14:textId="77777777" w:rsidR="00B53026" w:rsidRDefault="00B53026">
      <w:pPr>
        <w:spacing w:after="0" w:line="240" w:lineRule="auto"/>
      </w:pPr>
    </w:p>
    <w:p w14:paraId="7EF7DA8C" w14:textId="77777777" w:rsidR="00B53026" w:rsidRDefault="00B530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Cs w:val="20"/>
      </w:rPr>
      <w:id w:val="-362515412"/>
      <w:docPartObj>
        <w:docPartGallery w:val="Page Numbers (Bottom of Page)"/>
        <w:docPartUnique/>
      </w:docPartObj>
    </w:sdtPr>
    <w:sdtContent>
      <w:p w14:paraId="08B28DB0" w14:textId="77777777" w:rsidR="00877C21" w:rsidRPr="00C7732C" w:rsidRDefault="00877C21">
        <w:pPr>
          <w:pStyle w:val="Footer"/>
          <w:rPr>
            <w:szCs w:val="20"/>
          </w:rPr>
        </w:pPr>
        <w:r w:rsidRPr="00C7732C">
          <w:rPr>
            <w:szCs w:val="20"/>
          </w:rPr>
          <w:t>Blokboek A / v0.</w:t>
        </w:r>
        <w:r>
          <w:rPr>
            <w:szCs w:val="20"/>
          </w:rPr>
          <w:t>3</w:t>
        </w:r>
        <w:r w:rsidRPr="00C7732C">
          <w:rPr>
            <w:szCs w:val="20"/>
          </w:rPr>
          <w:t xml:space="preserve"> / 2020 najaar</w:t>
        </w:r>
        <w:r>
          <w:rPr>
            <w:szCs w:val="20"/>
          </w:rPr>
          <w:tab/>
        </w:r>
        <w:r>
          <w:rPr>
            <w:szCs w:val="20"/>
          </w:rPr>
          <w:tab/>
        </w:r>
        <w:r w:rsidRPr="00C7732C">
          <w:rPr>
            <w:szCs w:val="20"/>
          </w:rPr>
          <w:fldChar w:fldCharType="begin"/>
        </w:r>
        <w:r w:rsidRPr="00C7732C">
          <w:rPr>
            <w:szCs w:val="20"/>
          </w:rPr>
          <w:instrText>PAGE   \* MERGEFORMAT</w:instrText>
        </w:r>
        <w:r w:rsidRPr="00C7732C">
          <w:rPr>
            <w:szCs w:val="20"/>
          </w:rPr>
          <w:fldChar w:fldCharType="separate"/>
        </w:r>
        <w:r w:rsidRPr="00C7732C">
          <w:rPr>
            <w:szCs w:val="20"/>
          </w:rPr>
          <w:t>2</w:t>
        </w:r>
        <w:r w:rsidRPr="00C7732C">
          <w:rPr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Cs w:val="20"/>
      </w:rPr>
      <w:id w:val="213239937"/>
      <w:docPartObj>
        <w:docPartGallery w:val="Page Numbers (Bottom of Page)"/>
        <w:docPartUnique/>
      </w:docPartObj>
    </w:sdtPr>
    <w:sdtContent>
      <w:p w14:paraId="45EE8143" w14:textId="2BEAA353" w:rsidR="00877C21" w:rsidRPr="005F3263" w:rsidRDefault="00877C21" w:rsidP="005F3263">
        <w:pPr>
          <w:pStyle w:val="Footer"/>
          <w:tabs>
            <w:tab w:val="clear" w:pos="9072"/>
            <w:tab w:val="right" w:pos="14742"/>
          </w:tabs>
          <w:rPr>
            <w:szCs w:val="20"/>
          </w:rPr>
        </w:pPr>
        <w:r>
          <w:rPr>
            <w:szCs w:val="20"/>
          </w:rPr>
          <w:t>Module WDV-II / v</w:t>
        </w:r>
        <w:r w:rsidR="00D724B9">
          <w:rPr>
            <w:szCs w:val="20"/>
          </w:rPr>
          <w:t>2.0</w:t>
        </w:r>
        <w:r>
          <w:rPr>
            <w:szCs w:val="20"/>
          </w:rPr>
          <w:tab/>
        </w:r>
        <w:r>
          <w:rPr>
            <w:szCs w:val="20"/>
          </w:rPr>
          <w:tab/>
        </w:r>
        <w:r w:rsidRPr="00C7732C">
          <w:rPr>
            <w:szCs w:val="20"/>
          </w:rPr>
          <w:fldChar w:fldCharType="begin"/>
        </w:r>
        <w:r w:rsidRPr="00C7732C">
          <w:rPr>
            <w:szCs w:val="20"/>
          </w:rPr>
          <w:instrText>PAGE   \* MERGEFORMAT</w:instrText>
        </w:r>
        <w:r w:rsidRPr="00C7732C">
          <w:rPr>
            <w:szCs w:val="20"/>
          </w:rPr>
          <w:fldChar w:fldCharType="separate"/>
        </w:r>
        <w:r w:rsidRPr="00C7732C">
          <w:rPr>
            <w:szCs w:val="20"/>
          </w:rPr>
          <w:t>2</w:t>
        </w:r>
        <w:r w:rsidRPr="00C7732C">
          <w:rPr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84B8D" w14:textId="77777777" w:rsidR="00B53026" w:rsidRDefault="00B53026" w:rsidP="00714DFD">
      <w:r>
        <w:separator/>
      </w:r>
    </w:p>
    <w:p w14:paraId="0F374082" w14:textId="77777777" w:rsidR="00B53026" w:rsidRDefault="00B53026"/>
  </w:footnote>
  <w:footnote w:type="continuationSeparator" w:id="0">
    <w:p w14:paraId="3BA68609" w14:textId="77777777" w:rsidR="00B53026" w:rsidRDefault="00B53026" w:rsidP="00714DFD">
      <w:r>
        <w:continuationSeparator/>
      </w:r>
    </w:p>
    <w:p w14:paraId="7E70CF59" w14:textId="77777777" w:rsidR="00B53026" w:rsidRDefault="00B53026"/>
  </w:footnote>
  <w:footnote w:type="continuationNotice" w:id="1">
    <w:p w14:paraId="5B5AEFD8" w14:textId="77777777" w:rsidR="00B53026" w:rsidRDefault="00B53026">
      <w:pPr>
        <w:spacing w:after="0" w:line="240" w:lineRule="auto"/>
      </w:pPr>
    </w:p>
    <w:p w14:paraId="4AB020F6" w14:textId="77777777" w:rsidR="00B53026" w:rsidRDefault="00B5302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0B3E"/>
    <w:multiLevelType w:val="hybridMultilevel"/>
    <w:tmpl w:val="5A0CF8CE"/>
    <w:lvl w:ilvl="0" w:tplc="DDD61DC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32A9A"/>
    <w:multiLevelType w:val="hybridMultilevel"/>
    <w:tmpl w:val="C286041A"/>
    <w:lvl w:ilvl="0" w:tplc="0C06B5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222222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D2E08"/>
    <w:multiLevelType w:val="hybridMultilevel"/>
    <w:tmpl w:val="2E6067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827B6"/>
    <w:multiLevelType w:val="hybridMultilevel"/>
    <w:tmpl w:val="55F030D8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 w:tentative="1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4" w15:restartNumberingAfterBreak="0">
    <w:nsid w:val="2EDF5A80"/>
    <w:multiLevelType w:val="hybridMultilevel"/>
    <w:tmpl w:val="5DC482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A2FA9"/>
    <w:multiLevelType w:val="hybridMultilevel"/>
    <w:tmpl w:val="51B275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12EA9"/>
    <w:multiLevelType w:val="hybridMultilevel"/>
    <w:tmpl w:val="79F2A7C2"/>
    <w:lvl w:ilvl="0" w:tplc="5A90A74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040C5"/>
    <w:multiLevelType w:val="hybridMultilevel"/>
    <w:tmpl w:val="1B527BBC"/>
    <w:lvl w:ilvl="0" w:tplc="69D0B74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B9488A3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E18FDE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33A8414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77A8E3A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30465C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D2B895A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7FD8EDC6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7E96C8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45435F15"/>
    <w:multiLevelType w:val="hybridMultilevel"/>
    <w:tmpl w:val="C50A82BA"/>
    <w:lvl w:ilvl="0" w:tplc="59B01034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607ADE"/>
    <w:multiLevelType w:val="hybridMultilevel"/>
    <w:tmpl w:val="E2EC1EEE"/>
    <w:lvl w:ilvl="0" w:tplc="7EE48D4A">
      <w:start w:val="6"/>
      <w:numFmt w:val="bullet"/>
      <w:lvlText w:val="-"/>
      <w:lvlJc w:val="left"/>
      <w:pPr>
        <w:ind w:left="414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A2DEA"/>
    <w:multiLevelType w:val="hybridMultilevel"/>
    <w:tmpl w:val="9ED61DD2"/>
    <w:lvl w:ilvl="0" w:tplc="EF8EBD6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C1109E"/>
    <w:multiLevelType w:val="hybridMultilevel"/>
    <w:tmpl w:val="806AF184"/>
    <w:lvl w:ilvl="0" w:tplc="7EE48D4A">
      <w:start w:val="6"/>
      <w:numFmt w:val="bullet"/>
      <w:lvlText w:val="-"/>
      <w:lvlJc w:val="left"/>
      <w:pPr>
        <w:ind w:left="414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655F3"/>
    <w:multiLevelType w:val="hybridMultilevel"/>
    <w:tmpl w:val="213EAC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970AB5"/>
    <w:multiLevelType w:val="hybridMultilevel"/>
    <w:tmpl w:val="0744F912"/>
    <w:lvl w:ilvl="0" w:tplc="0413000F">
      <w:start w:val="1"/>
      <w:numFmt w:val="decimal"/>
      <w:lvlText w:val="%1."/>
      <w:lvlJc w:val="left"/>
      <w:pPr>
        <w:ind w:left="377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17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37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57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77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97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17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37" w:hanging="360"/>
      </w:pPr>
      <w:rPr>
        <w:rFonts w:ascii="Wingdings" w:hAnsi="Wingdings" w:hint="default"/>
      </w:rPr>
    </w:lvl>
  </w:abstractNum>
  <w:abstractNum w:abstractNumId="14" w15:restartNumberingAfterBreak="0">
    <w:nsid w:val="5FF15CEB"/>
    <w:multiLevelType w:val="hybridMultilevel"/>
    <w:tmpl w:val="F8EACD04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266E3E"/>
    <w:multiLevelType w:val="hybridMultilevel"/>
    <w:tmpl w:val="436CDAC4"/>
    <w:lvl w:ilvl="0" w:tplc="7EE48D4A">
      <w:start w:val="6"/>
      <w:numFmt w:val="bullet"/>
      <w:lvlText w:val="-"/>
      <w:lvlJc w:val="left"/>
      <w:pPr>
        <w:ind w:left="414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A30A82"/>
    <w:multiLevelType w:val="hybridMultilevel"/>
    <w:tmpl w:val="E4EAAB12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 w:tentative="1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17" w15:restartNumberingAfterBreak="0">
    <w:nsid w:val="627572FE"/>
    <w:multiLevelType w:val="hybridMultilevel"/>
    <w:tmpl w:val="863E6CE0"/>
    <w:lvl w:ilvl="0" w:tplc="5A90A74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D6A70"/>
    <w:multiLevelType w:val="hybridMultilevel"/>
    <w:tmpl w:val="0D4A50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D4561"/>
    <w:multiLevelType w:val="hybridMultilevel"/>
    <w:tmpl w:val="C908F578"/>
    <w:lvl w:ilvl="0" w:tplc="AA46E02A">
      <w:start w:val="1"/>
      <w:numFmt w:val="bullet"/>
      <w:pStyle w:val="H3Theorie"/>
      <w:lvlText w:val="☞"/>
      <w:lvlJc w:val="left"/>
      <w:pPr>
        <w:ind w:left="380" w:hanging="360"/>
      </w:pPr>
      <w:rPr>
        <w:rFonts w:ascii="Segoe UI Emoji" w:hAnsi="Segoe UI Emoji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3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20" w15:restartNumberingAfterBreak="0">
    <w:nsid w:val="63E47BA0"/>
    <w:multiLevelType w:val="hybridMultilevel"/>
    <w:tmpl w:val="19AC3EB8"/>
    <w:lvl w:ilvl="0" w:tplc="7EE48D4A">
      <w:start w:val="6"/>
      <w:numFmt w:val="bullet"/>
      <w:lvlText w:val="-"/>
      <w:lvlJc w:val="left"/>
      <w:pPr>
        <w:ind w:left="414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21" w15:restartNumberingAfterBreak="0">
    <w:nsid w:val="65510E14"/>
    <w:multiLevelType w:val="hybridMultilevel"/>
    <w:tmpl w:val="6A4C47AE"/>
    <w:lvl w:ilvl="0" w:tplc="59B01034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BF0602"/>
    <w:multiLevelType w:val="hybridMultilevel"/>
    <w:tmpl w:val="4984D17E"/>
    <w:lvl w:ilvl="0" w:tplc="90FA4AE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A85EC3"/>
    <w:multiLevelType w:val="hybridMultilevel"/>
    <w:tmpl w:val="3FBA332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D4042B"/>
    <w:multiLevelType w:val="hybridMultilevel"/>
    <w:tmpl w:val="11E86220"/>
    <w:lvl w:ilvl="0" w:tplc="1730D03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3FEA5A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DB8E3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B5A8E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9E4A7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A3AB8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F98F8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DDC2F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3F4A2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8A67E39"/>
    <w:multiLevelType w:val="hybridMultilevel"/>
    <w:tmpl w:val="412237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D80002"/>
    <w:multiLevelType w:val="hybridMultilevel"/>
    <w:tmpl w:val="F214A2DC"/>
    <w:lvl w:ilvl="0" w:tplc="0413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CFE218F"/>
    <w:multiLevelType w:val="hybridMultilevel"/>
    <w:tmpl w:val="57B65C0A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 w:tentative="1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28" w15:restartNumberingAfterBreak="0">
    <w:nsid w:val="6F3D5651"/>
    <w:multiLevelType w:val="hybridMultilevel"/>
    <w:tmpl w:val="42FAFADC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 w:tentative="1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29" w15:restartNumberingAfterBreak="0">
    <w:nsid w:val="712742C5"/>
    <w:multiLevelType w:val="hybridMultilevel"/>
    <w:tmpl w:val="86E80A22"/>
    <w:lvl w:ilvl="0" w:tplc="1B46CEF2">
      <w:start w:val="1"/>
      <w:numFmt w:val="bullet"/>
      <w:pStyle w:val="Termuitleg"/>
      <w:lvlText w:val="❓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4F23242"/>
    <w:multiLevelType w:val="hybridMultilevel"/>
    <w:tmpl w:val="81982A62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31" w15:restartNumberingAfterBreak="0">
    <w:nsid w:val="7815131F"/>
    <w:multiLevelType w:val="hybridMultilevel"/>
    <w:tmpl w:val="943646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833373"/>
    <w:multiLevelType w:val="multilevel"/>
    <w:tmpl w:val="EB388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C63250"/>
    <w:multiLevelType w:val="hybridMultilevel"/>
    <w:tmpl w:val="08F60FFA"/>
    <w:lvl w:ilvl="0" w:tplc="B5A276E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236957"/>
    <w:multiLevelType w:val="hybridMultilevel"/>
    <w:tmpl w:val="1E18046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D491E90"/>
    <w:multiLevelType w:val="hybridMultilevel"/>
    <w:tmpl w:val="47A4EC00"/>
    <w:lvl w:ilvl="0" w:tplc="0C16181A">
      <w:start w:val="1"/>
      <w:numFmt w:val="bullet"/>
      <w:pStyle w:val="H3Opdracht"/>
      <w:lvlText w:val="✍"/>
      <w:lvlJc w:val="left"/>
      <w:pPr>
        <w:ind w:left="380" w:hanging="360"/>
      </w:pPr>
      <w:rPr>
        <w:rFonts w:ascii="Segoe UI Emoji" w:hAnsi="Segoe UI Emoji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3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num w:numId="1" w16cid:durableId="1576235345">
    <w:abstractNumId w:val="29"/>
  </w:num>
  <w:num w:numId="2" w16cid:durableId="1657342890">
    <w:abstractNumId w:val="19"/>
  </w:num>
  <w:num w:numId="3" w16cid:durableId="348218717">
    <w:abstractNumId w:val="35"/>
  </w:num>
  <w:num w:numId="4" w16cid:durableId="1746029026">
    <w:abstractNumId w:val="18"/>
  </w:num>
  <w:num w:numId="5" w16cid:durableId="9374184">
    <w:abstractNumId w:val="26"/>
  </w:num>
  <w:num w:numId="6" w16cid:durableId="741876020">
    <w:abstractNumId w:val="1"/>
  </w:num>
  <w:num w:numId="7" w16cid:durableId="1677997730">
    <w:abstractNumId w:val="6"/>
  </w:num>
  <w:num w:numId="8" w16cid:durableId="1782648766">
    <w:abstractNumId w:val="7"/>
  </w:num>
  <w:num w:numId="9" w16cid:durableId="502665538">
    <w:abstractNumId w:val="22"/>
  </w:num>
  <w:num w:numId="10" w16cid:durableId="1582445337">
    <w:abstractNumId w:val="13"/>
  </w:num>
  <w:num w:numId="11" w16cid:durableId="191235783">
    <w:abstractNumId w:val="27"/>
  </w:num>
  <w:num w:numId="12" w16cid:durableId="2079550459">
    <w:abstractNumId w:val="28"/>
  </w:num>
  <w:num w:numId="13" w16cid:durableId="1427506198">
    <w:abstractNumId w:val="3"/>
  </w:num>
  <w:num w:numId="14" w16cid:durableId="700326851">
    <w:abstractNumId w:val="17"/>
  </w:num>
  <w:num w:numId="15" w16cid:durableId="993217510">
    <w:abstractNumId w:val="33"/>
  </w:num>
  <w:num w:numId="16" w16cid:durableId="1536233506">
    <w:abstractNumId w:val="25"/>
  </w:num>
  <w:num w:numId="17" w16cid:durableId="578057512">
    <w:abstractNumId w:val="23"/>
  </w:num>
  <w:num w:numId="18" w16cid:durableId="1958483517">
    <w:abstractNumId w:val="30"/>
  </w:num>
  <w:num w:numId="19" w16cid:durableId="478570627">
    <w:abstractNumId w:val="24"/>
  </w:num>
  <w:num w:numId="20" w16cid:durableId="1765027619">
    <w:abstractNumId w:val="21"/>
  </w:num>
  <w:num w:numId="21" w16cid:durableId="1807509484">
    <w:abstractNumId w:val="8"/>
  </w:num>
  <w:num w:numId="22" w16cid:durableId="1273631131">
    <w:abstractNumId w:val="32"/>
  </w:num>
  <w:num w:numId="23" w16cid:durableId="2097744970">
    <w:abstractNumId w:val="0"/>
  </w:num>
  <w:num w:numId="24" w16cid:durableId="1736388510">
    <w:abstractNumId w:val="10"/>
  </w:num>
  <w:num w:numId="25" w16cid:durableId="839275702">
    <w:abstractNumId w:val="35"/>
  </w:num>
  <w:num w:numId="26" w16cid:durableId="780955003">
    <w:abstractNumId w:val="5"/>
  </w:num>
  <w:num w:numId="27" w16cid:durableId="509414015">
    <w:abstractNumId w:val="12"/>
  </w:num>
  <w:num w:numId="28" w16cid:durableId="1479148572">
    <w:abstractNumId w:val="4"/>
  </w:num>
  <w:num w:numId="29" w16cid:durableId="83693655">
    <w:abstractNumId w:val="2"/>
  </w:num>
  <w:num w:numId="30" w16cid:durableId="927929444">
    <w:abstractNumId w:val="16"/>
  </w:num>
  <w:num w:numId="31" w16cid:durableId="785199380">
    <w:abstractNumId w:val="20"/>
  </w:num>
  <w:num w:numId="32" w16cid:durableId="1413240119">
    <w:abstractNumId w:val="11"/>
  </w:num>
  <w:num w:numId="33" w16cid:durableId="64691473">
    <w:abstractNumId w:val="9"/>
  </w:num>
  <w:num w:numId="34" w16cid:durableId="628631558">
    <w:abstractNumId w:val="15"/>
  </w:num>
  <w:num w:numId="35" w16cid:durableId="67727916">
    <w:abstractNumId w:val="34"/>
  </w:num>
  <w:num w:numId="36" w16cid:durableId="1821576961">
    <w:abstractNumId w:val="14"/>
  </w:num>
  <w:num w:numId="37" w16cid:durableId="1862469551">
    <w:abstractNumId w:val="3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699"/>
    <w:rsid w:val="00002974"/>
    <w:rsid w:val="00002F3B"/>
    <w:rsid w:val="000056A4"/>
    <w:rsid w:val="000066FC"/>
    <w:rsid w:val="00011066"/>
    <w:rsid w:val="00012388"/>
    <w:rsid w:val="000131D2"/>
    <w:rsid w:val="00014849"/>
    <w:rsid w:val="000156DE"/>
    <w:rsid w:val="00017390"/>
    <w:rsid w:val="000201CB"/>
    <w:rsid w:val="00020280"/>
    <w:rsid w:val="00021467"/>
    <w:rsid w:val="00021DA3"/>
    <w:rsid w:val="00024440"/>
    <w:rsid w:val="00025553"/>
    <w:rsid w:val="00025654"/>
    <w:rsid w:val="00026A44"/>
    <w:rsid w:val="000278C2"/>
    <w:rsid w:val="0003070C"/>
    <w:rsid w:val="00031283"/>
    <w:rsid w:val="000316DA"/>
    <w:rsid w:val="000318AA"/>
    <w:rsid w:val="0003271A"/>
    <w:rsid w:val="00033431"/>
    <w:rsid w:val="00035447"/>
    <w:rsid w:val="000358DE"/>
    <w:rsid w:val="00035CBC"/>
    <w:rsid w:val="00036798"/>
    <w:rsid w:val="00036D76"/>
    <w:rsid w:val="00041AF9"/>
    <w:rsid w:val="0004259D"/>
    <w:rsid w:val="00042947"/>
    <w:rsid w:val="000442CA"/>
    <w:rsid w:val="000457DC"/>
    <w:rsid w:val="00047657"/>
    <w:rsid w:val="00050C99"/>
    <w:rsid w:val="00050CC4"/>
    <w:rsid w:val="0005190C"/>
    <w:rsid w:val="000565D2"/>
    <w:rsid w:val="000566BC"/>
    <w:rsid w:val="00057E51"/>
    <w:rsid w:val="000612C4"/>
    <w:rsid w:val="0006377A"/>
    <w:rsid w:val="000638CA"/>
    <w:rsid w:val="0006527B"/>
    <w:rsid w:val="000659A5"/>
    <w:rsid w:val="00072188"/>
    <w:rsid w:val="0007229C"/>
    <w:rsid w:val="000733A2"/>
    <w:rsid w:val="00073E84"/>
    <w:rsid w:val="0007439E"/>
    <w:rsid w:val="00074981"/>
    <w:rsid w:val="000759B1"/>
    <w:rsid w:val="00076F2A"/>
    <w:rsid w:val="000777A6"/>
    <w:rsid w:val="00077B12"/>
    <w:rsid w:val="00080BB1"/>
    <w:rsid w:val="00080E21"/>
    <w:rsid w:val="00082510"/>
    <w:rsid w:val="000827E2"/>
    <w:rsid w:val="00086ABB"/>
    <w:rsid w:val="00090040"/>
    <w:rsid w:val="00090376"/>
    <w:rsid w:val="00090D92"/>
    <w:rsid w:val="000929CC"/>
    <w:rsid w:val="00094567"/>
    <w:rsid w:val="00094737"/>
    <w:rsid w:val="00095C27"/>
    <w:rsid w:val="00096F14"/>
    <w:rsid w:val="000A02E9"/>
    <w:rsid w:val="000A1A46"/>
    <w:rsid w:val="000A3A78"/>
    <w:rsid w:val="000A4E7E"/>
    <w:rsid w:val="000B13F9"/>
    <w:rsid w:val="000B3CD7"/>
    <w:rsid w:val="000B6E07"/>
    <w:rsid w:val="000B7D9C"/>
    <w:rsid w:val="000C23D9"/>
    <w:rsid w:val="000C3543"/>
    <w:rsid w:val="000C4135"/>
    <w:rsid w:val="000C48EB"/>
    <w:rsid w:val="000C6193"/>
    <w:rsid w:val="000C7407"/>
    <w:rsid w:val="000D0B86"/>
    <w:rsid w:val="000D12CA"/>
    <w:rsid w:val="000D1326"/>
    <w:rsid w:val="000D300F"/>
    <w:rsid w:val="000D3060"/>
    <w:rsid w:val="000D338F"/>
    <w:rsid w:val="000D5DC6"/>
    <w:rsid w:val="000D6291"/>
    <w:rsid w:val="000D642B"/>
    <w:rsid w:val="000D78D7"/>
    <w:rsid w:val="000E1E36"/>
    <w:rsid w:val="000E1F75"/>
    <w:rsid w:val="000E20F9"/>
    <w:rsid w:val="000E259E"/>
    <w:rsid w:val="000E2C4F"/>
    <w:rsid w:val="000E39D7"/>
    <w:rsid w:val="000E4100"/>
    <w:rsid w:val="000E6574"/>
    <w:rsid w:val="000F4F61"/>
    <w:rsid w:val="000F6842"/>
    <w:rsid w:val="000F6A2F"/>
    <w:rsid w:val="000F7E82"/>
    <w:rsid w:val="001000D7"/>
    <w:rsid w:val="00100345"/>
    <w:rsid w:val="0010036A"/>
    <w:rsid w:val="00100385"/>
    <w:rsid w:val="0010048E"/>
    <w:rsid w:val="00101738"/>
    <w:rsid w:val="001022D1"/>
    <w:rsid w:val="001028D7"/>
    <w:rsid w:val="00102BB1"/>
    <w:rsid w:val="001032B3"/>
    <w:rsid w:val="00103B7B"/>
    <w:rsid w:val="00104C02"/>
    <w:rsid w:val="001050FE"/>
    <w:rsid w:val="00105F79"/>
    <w:rsid w:val="00105FB2"/>
    <w:rsid w:val="00106235"/>
    <w:rsid w:val="0010720A"/>
    <w:rsid w:val="00111064"/>
    <w:rsid w:val="00111D87"/>
    <w:rsid w:val="00113876"/>
    <w:rsid w:val="00113F6E"/>
    <w:rsid w:val="00114984"/>
    <w:rsid w:val="001170B5"/>
    <w:rsid w:val="0012021A"/>
    <w:rsid w:val="001212B9"/>
    <w:rsid w:val="001214B2"/>
    <w:rsid w:val="00121F69"/>
    <w:rsid w:val="00122066"/>
    <w:rsid w:val="00123B38"/>
    <w:rsid w:val="00123D3F"/>
    <w:rsid w:val="00125565"/>
    <w:rsid w:val="001266E0"/>
    <w:rsid w:val="00126E5E"/>
    <w:rsid w:val="001271C4"/>
    <w:rsid w:val="00131E35"/>
    <w:rsid w:val="0013289B"/>
    <w:rsid w:val="00134482"/>
    <w:rsid w:val="00136817"/>
    <w:rsid w:val="00136C19"/>
    <w:rsid w:val="00137383"/>
    <w:rsid w:val="00141B1F"/>
    <w:rsid w:val="00141D2B"/>
    <w:rsid w:val="00142510"/>
    <w:rsid w:val="00143276"/>
    <w:rsid w:val="00145018"/>
    <w:rsid w:val="001454F1"/>
    <w:rsid w:val="00145FD2"/>
    <w:rsid w:val="00146CD5"/>
    <w:rsid w:val="0015027A"/>
    <w:rsid w:val="00152D44"/>
    <w:rsid w:val="001531B0"/>
    <w:rsid w:val="00154BCA"/>
    <w:rsid w:val="00157365"/>
    <w:rsid w:val="0016238E"/>
    <w:rsid w:val="00162B61"/>
    <w:rsid w:val="0016330D"/>
    <w:rsid w:val="00164E73"/>
    <w:rsid w:val="0016559A"/>
    <w:rsid w:val="0016567E"/>
    <w:rsid w:val="00165A60"/>
    <w:rsid w:val="00166BF4"/>
    <w:rsid w:val="00167D45"/>
    <w:rsid w:val="00171497"/>
    <w:rsid w:val="0017160F"/>
    <w:rsid w:val="00171E0F"/>
    <w:rsid w:val="001727CD"/>
    <w:rsid w:val="00172EF5"/>
    <w:rsid w:val="00175237"/>
    <w:rsid w:val="00175C9F"/>
    <w:rsid w:val="0017606D"/>
    <w:rsid w:val="00177243"/>
    <w:rsid w:val="0017798F"/>
    <w:rsid w:val="00177D3A"/>
    <w:rsid w:val="001800B4"/>
    <w:rsid w:val="001800C0"/>
    <w:rsid w:val="001807EE"/>
    <w:rsid w:val="00180A41"/>
    <w:rsid w:val="0018241F"/>
    <w:rsid w:val="00186ABF"/>
    <w:rsid w:val="00186D4C"/>
    <w:rsid w:val="00191DA3"/>
    <w:rsid w:val="00192764"/>
    <w:rsid w:val="0019287B"/>
    <w:rsid w:val="0019308D"/>
    <w:rsid w:val="001979A0"/>
    <w:rsid w:val="001A0057"/>
    <w:rsid w:val="001A14C2"/>
    <w:rsid w:val="001A1659"/>
    <w:rsid w:val="001A28ED"/>
    <w:rsid w:val="001A6B14"/>
    <w:rsid w:val="001A7297"/>
    <w:rsid w:val="001A794C"/>
    <w:rsid w:val="001A7A95"/>
    <w:rsid w:val="001B05C2"/>
    <w:rsid w:val="001B0946"/>
    <w:rsid w:val="001B21AD"/>
    <w:rsid w:val="001B3240"/>
    <w:rsid w:val="001B4FC7"/>
    <w:rsid w:val="001C0C80"/>
    <w:rsid w:val="001C0EEF"/>
    <w:rsid w:val="001C142B"/>
    <w:rsid w:val="001C1574"/>
    <w:rsid w:val="001C15C7"/>
    <w:rsid w:val="001C1DC2"/>
    <w:rsid w:val="001C2887"/>
    <w:rsid w:val="001C2F42"/>
    <w:rsid w:val="001C30ED"/>
    <w:rsid w:val="001C5968"/>
    <w:rsid w:val="001C7D09"/>
    <w:rsid w:val="001D1CE7"/>
    <w:rsid w:val="001D2BB3"/>
    <w:rsid w:val="001D31BD"/>
    <w:rsid w:val="001D3312"/>
    <w:rsid w:val="001D4D7D"/>
    <w:rsid w:val="001D5F3F"/>
    <w:rsid w:val="001D613F"/>
    <w:rsid w:val="001D668A"/>
    <w:rsid w:val="001D7EC2"/>
    <w:rsid w:val="001E01C1"/>
    <w:rsid w:val="001E0A65"/>
    <w:rsid w:val="001E1248"/>
    <w:rsid w:val="001E1786"/>
    <w:rsid w:val="001E36BD"/>
    <w:rsid w:val="001E3BD0"/>
    <w:rsid w:val="001E436D"/>
    <w:rsid w:val="001E5A39"/>
    <w:rsid w:val="001E60A6"/>
    <w:rsid w:val="001E65F6"/>
    <w:rsid w:val="001E6A8D"/>
    <w:rsid w:val="001F053A"/>
    <w:rsid w:val="001F1EBB"/>
    <w:rsid w:val="001F2CE7"/>
    <w:rsid w:val="001F33E8"/>
    <w:rsid w:val="001F391F"/>
    <w:rsid w:val="001F7F4E"/>
    <w:rsid w:val="00202040"/>
    <w:rsid w:val="00202CFB"/>
    <w:rsid w:val="00207088"/>
    <w:rsid w:val="002074CF"/>
    <w:rsid w:val="00207DAC"/>
    <w:rsid w:val="0021035C"/>
    <w:rsid w:val="002106A8"/>
    <w:rsid w:val="002121EE"/>
    <w:rsid w:val="00212A35"/>
    <w:rsid w:val="00213A90"/>
    <w:rsid w:val="00214EB6"/>
    <w:rsid w:val="002150F5"/>
    <w:rsid w:val="00215781"/>
    <w:rsid w:val="0021717E"/>
    <w:rsid w:val="002210BE"/>
    <w:rsid w:val="002217A5"/>
    <w:rsid w:val="00221DA9"/>
    <w:rsid w:val="00221EAE"/>
    <w:rsid w:val="00222734"/>
    <w:rsid w:val="00227736"/>
    <w:rsid w:val="00230250"/>
    <w:rsid w:val="00230756"/>
    <w:rsid w:val="00232D98"/>
    <w:rsid w:val="002336F4"/>
    <w:rsid w:val="002401E5"/>
    <w:rsid w:val="00240BDE"/>
    <w:rsid w:val="002435BC"/>
    <w:rsid w:val="00245182"/>
    <w:rsid w:val="00246B5B"/>
    <w:rsid w:val="00246E3E"/>
    <w:rsid w:val="0025036D"/>
    <w:rsid w:val="00250E0B"/>
    <w:rsid w:val="002530B8"/>
    <w:rsid w:val="00253F53"/>
    <w:rsid w:val="002558C4"/>
    <w:rsid w:val="00256081"/>
    <w:rsid w:val="0025641A"/>
    <w:rsid w:val="002574DE"/>
    <w:rsid w:val="00260C3B"/>
    <w:rsid w:val="00261BCE"/>
    <w:rsid w:val="002620A8"/>
    <w:rsid w:val="00263001"/>
    <w:rsid w:val="00263181"/>
    <w:rsid w:val="00263CDC"/>
    <w:rsid w:val="002647D2"/>
    <w:rsid w:val="00264B14"/>
    <w:rsid w:val="00265173"/>
    <w:rsid w:val="00265592"/>
    <w:rsid w:val="002706FA"/>
    <w:rsid w:val="00270BD9"/>
    <w:rsid w:val="00270C1C"/>
    <w:rsid w:val="0027161F"/>
    <w:rsid w:val="00273BA4"/>
    <w:rsid w:val="0027461E"/>
    <w:rsid w:val="00275C1A"/>
    <w:rsid w:val="002760E8"/>
    <w:rsid w:val="00280064"/>
    <w:rsid w:val="00281510"/>
    <w:rsid w:val="00282857"/>
    <w:rsid w:val="00283A8F"/>
    <w:rsid w:val="00284395"/>
    <w:rsid w:val="00284660"/>
    <w:rsid w:val="00284CD5"/>
    <w:rsid w:val="0028591F"/>
    <w:rsid w:val="00286934"/>
    <w:rsid w:val="00286DEA"/>
    <w:rsid w:val="002870DC"/>
    <w:rsid w:val="002874A6"/>
    <w:rsid w:val="0028759E"/>
    <w:rsid w:val="0029031A"/>
    <w:rsid w:val="00291A90"/>
    <w:rsid w:val="00291CEC"/>
    <w:rsid w:val="002931E3"/>
    <w:rsid w:val="002940BA"/>
    <w:rsid w:val="00297B24"/>
    <w:rsid w:val="002A06D2"/>
    <w:rsid w:val="002A0A36"/>
    <w:rsid w:val="002A3C61"/>
    <w:rsid w:val="002A4A6B"/>
    <w:rsid w:val="002A5062"/>
    <w:rsid w:val="002A51A4"/>
    <w:rsid w:val="002A5A68"/>
    <w:rsid w:val="002A77B4"/>
    <w:rsid w:val="002A7CA6"/>
    <w:rsid w:val="002A7EBC"/>
    <w:rsid w:val="002B19C6"/>
    <w:rsid w:val="002B1FEB"/>
    <w:rsid w:val="002B324D"/>
    <w:rsid w:val="002B7E0E"/>
    <w:rsid w:val="002C04EB"/>
    <w:rsid w:val="002C0537"/>
    <w:rsid w:val="002C25D8"/>
    <w:rsid w:val="002C6798"/>
    <w:rsid w:val="002C6EA8"/>
    <w:rsid w:val="002C762B"/>
    <w:rsid w:val="002D013B"/>
    <w:rsid w:val="002D3000"/>
    <w:rsid w:val="002D46CE"/>
    <w:rsid w:val="002E013C"/>
    <w:rsid w:val="002E06C4"/>
    <w:rsid w:val="002E0FFD"/>
    <w:rsid w:val="002E1E8C"/>
    <w:rsid w:val="002E2690"/>
    <w:rsid w:val="002E27B9"/>
    <w:rsid w:val="002E2C9C"/>
    <w:rsid w:val="002E58C1"/>
    <w:rsid w:val="002E5A90"/>
    <w:rsid w:val="002E5C02"/>
    <w:rsid w:val="002F01F1"/>
    <w:rsid w:val="002F02F0"/>
    <w:rsid w:val="002F0897"/>
    <w:rsid w:val="002F0993"/>
    <w:rsid w:val="002F0D02"/>
    <w:rsid w:val="002F1680"/>
    <w:rsid w:val="002F2343"/>
    <w:rsid w:val="002F247E"/>
    <w:rsid w:val="002F29CE"/>
    <w:rsid w:val="002F2B9A"/>
    <w:rsid w:val="002F31D2"/>
    <w:rsid w:val="002F33A4"/>
    <w:rsid w:val="002F4482"/>
    <w:rsid w:val="002F543F"/>
    <w:rsid w:val="002F610D"/>
    <w:rsid w:val="002F62A4"/>
    <w:rsid w:val="002F680B"/>
    <w:rsid w:val="002F7B62"/>
    <w:rsid w:val="003006B0"/>
    <w:rsid w:val="0030297F"/>
    <w:rsid w:val="0030446C"/>
    <w:rsid w:val="003046DE"/>
    <w:rsid w:val="0030479C"/>
    <w:rsid w:val="00305269"/>
    <w:rsid w:val="0030553E"/>
    <w:rsid w:val="003064D6"/>
    <w:rsid w:val="00306551"/>
    <w:rsid w:val="003108E4"/>
    <w:rsid w:val="003111E1"/>
    <w:rsid w:val="00311517"/>
    <w:rsid w:val="00312D6D"/>
    <w:rsid w:val="00313B8F"/>
    <w:rsid w:val="00314B22"/>
    <w:rsid w:val="003170B8"/>
    <w:rsid w:val="003178CF"/>
    <w:rsid w:val="00317AF9"/>
    <w:rsid w:val="0032396B"/>
    <w:rsid w:val="0032494E"/>
    <w:rsid w:val="003259B7"/>
    <w:rsid w:val="00325E63"/>
    <w:rsid w:val="003303CA"/>
    <w:rsid w:val="00331B51"/>
    <w:rsid w:val="003320F1"/>
    <w:rsid w:val="00332596"/>
    <w:rsid w:val="00333D18"/>
    <w:rsid w:val="003343DC"/>
    <w:rsid w:val="00337CA5"/>
    <w:rsid w:val="00337F28"/>
    <w:rsid w:val="003413CB"/>
    <w:rsid w:val="0034294F"/>
    <w:rsid w:val="00343E31"/>
    <w:rsid w:val="00344C0E"/>
    <w:rsid w:val="003454BC"/>
    <w:rsid w:val="00345F3D"/>
    <w:rsid w:val="00347851"/>
    <w:rsid w:val="00347ED5"/>
    <w:rsid w:val="00350105"/>
    <w:rsid w:val="0035061D"/>
    <w:rsid w:val="00350DE2"/>
    <w:rsid w:val="0035208C"/>
    <w:rsid w:val="00352237"/>
    <w:rsid w:val="00352827"/>
    <w:rsid w:val="0035492B"/>
    <w:rsid w:val="00355101"/>
    <w:rsid w:val="003551A5"/>
    <w:rsid w:val="00356D1E"/>
    <w:rsid w:val="0035790B"/>
    <w:rsid w:val="00357AF2"/>
    <w:rsid w:val="00360843"/>
    <w:rsid w:val="003640A5"/>
    <w:rsid w:val="00365826"/>
    <w:rsid w:val="00372C40"/>
    <w:rsid w:val="003745A8"/>
    <w:rsid w:val="00374CA4"/>
    <w:rsid w:val="003753C2"/>
    <w:rsid w:val="003757DA"/>
    <w:rsid w:val="00377342"/>
    <w:rsid w:val="00377718"/>
    <w:rsid w:val="0038071B"/>
    <w:rsid w:val="0038085D"/>
    <w:rsid w:val="00380E0B"/>
    <w:rsid w:val="003818F7"/>
    <w:rsid w:val="00382A21"/>
    <w:rsid w:val="003847C5"/>
    <w:rsid w:val="0038547A"/>
    <w:rsid w:val="00385A4D"/>
    <w:rsid w:val="00387956"/>
    <w:rsid w:val="00393F3B"/>
    <w:rsid w:val="003944B9"/>
    <w:rsid w:val="003955B0"/>
    <w:rsid w:val="00395E9C"/>
    <w:rsid w:val="00396E3E"/>
    <w:rsid w:val="00397623"/>
    <w:rsid w:val="003A0262"/>
    <w:rsid w:val="003A20F3"/>
    <w:rsid w:val="003A243D"/>
    <w:rsid w:val="003A25B1"/>
    <w:rsid w:val="003A4FCE"/>
    <w:rsid w:val="003A6338"/>
    <w:rsid w:val="003A6394"/>
    <w:rsid w:val="003A656A"/>
    <w:rsid w:val="003A7CCF"/>
    <w:rsid w:val="003B0803"/>
    <w:rsid w:val="003B0CBD"/>
    <w:rsid w:val="003B6061"/>
    <w:rsid w:val="003B681F"/>
    <w:rsid w:val="003C0019"/>
    <w:rsid w:val="003C084D"/>
    <w:rsid w:val="003C0CDA"/>
    <w:rsid w:val="003C1051"/>
    <w:rsid w:val="003C6C8E"/>
    <w:rsid w:val="003C7647"/>
    <w:rsid w:val="003D0D29"/>
    <w:rsid w:val="003D25D8"/>
    <w:rsid w:val="003D523B"/>
    <w:rsid w:val="003D57B4"/>
    <w:rsid w:val="003D72B3"/>
    <w:rsid w:val="003D779E"/>
    <w:rsid w:val="003E06EA"/>
    <w:rsid w:val="003E1469"/>
    <w:rsid w:val="003E1BC0"/>
    <w:rsid w:val="003E4532"/>
    <w:rsid w:val="003E4C8B"/>
    <w:rsid w:val="003E57F3"/>
    <w:rsid w:val="003E7154"/>
    <w:rsid w:val="003E794F"/>
    <w:rsid w:val="003F1554"/>
    <w:rsid w:val="003F1887"/>
    <w:rsid w:val="003F46BB"/>
    <w:rsid w:val="003F521C"/>
    <w:rsid w:val="003F5CBF"/>
    <w:rsid w:val="003F665B"/>
    <w:rsid w:val="003F7898"/>
    <w:rsid w:val="0040168C"/>
    <w:rsid w:val="00401913"/>
    <w:rsid w:val="004022DE"/>
    <w:rsid w:val="00402EAB"/>
    <w:rsid w:val="004041D5"/>
    <w:rsid w:val="004048DE"/>
    <w:rsid w:val="00404CF3"/>
    <w:rsid w:val="00405DB4"/>
    <w:rsid w:val="00405F84"/>
    <w:rsid w:val="004079DF"/>
    <w:rsid w:val="00407CA8"/>
    <w:rsid w:val="00411EB0"/>
    <w:rsid w:val="00412791"/>
    <w:rsid w:val="00415827"/>
    <w:rsid w:val="00417C49"/>
    <w:rsid w:val="00420364"/>
    <w:rsid w:val="004231F8"/>
    <w:rsid w:val="00425588"/>
    <w:rsid w:val="00431FCE"/>
    <w:rsid w:val="00432112"/>
    <w:rsid w:val="00433913"/>
    <w:rsid w:val="00433A79"/>
    <w:rsid w:val="0043418C"/>
    <w:rsid w:val="00440A0D"/>
    <w:rsid w:val="00440CC5"/>
    <w:rsid w:val="0044181E"/>
    <w:rsid w:val="004430DA"/>
    <w:rsid w:val="00443EE6"/>
    <w:rsid w:val="0044443A"/>
    <w:rsid w:val="00444C77"/>
    <w:rsid w:val="00444D07"/>
    <w:rsid w:val="00446523"/>
    <w:rsid w:val="00447BBD"/>
    <w:rsid w:val="0045470B"/>
    <w:rsid w:val="004559B1"/>
    <w:rsid w:val="0045701D"/>
    <w:rsid w:val="00461965"/>
    <w:rsid w:val="0046292A"/>
    <w:rsid w:val="004642FE"/>
    <w:rsid w:val="00464AC6"/>
    <w:rsid w:val="004650AC"/>
    <w:rsid w:val="00465BB2"/>
    <w:rsid w:val="004725E0"/>
    <w:rsid w:val="00472798"/>
    <w:rsid w:val="00477246"/>
    <w:rsid w:val="00477600"/>
    <w:rsid w:val="0048058D"/>
    <w:rsid w:val="004819E2"/>
    <w:rsid w:val="00484F75"/>
    <w:rsid w:val="0048728E"/>
    <w:rsid w:val="00487836"/>
    <w:rsid w:val="00487A3B"/>
    <w:rsid w:val="00490438"/>
    <w:rsid w:val="0049093D"/>
    <w:rsid w:val="0049221B"/>
    <w:rsid w:val="00492453"/>
    <w:rsid w:val="0049276D"/>
    <w:rsid w:val="00493342"/>
    <w:rsid w:val="004941DC"/>
    <w:rsid w:val="004953F3"/>
    <w:rsid w:val="00496834"/>
    <w:rsid w:val="0049698F"/>
    <w:rsid w:val="00497283"/>
    <w:rsid w:val="004979D4"/>
    <w:rsid w:val="004A071D"/>
    <w:rsid w:val="004A18E9"/>
    <w:rsid w:val="004A2344"/>
    <w:rsid w:val="004A39CD"/>
    <w:rsid w:val="004A542E"/>
    <w:rsid w:val="004A5473"/>
    <w:rsid w:val="004A61F4"/>
    <w:rsid w:val="004A69E0"/>
    <w:rsid w:val="004A7880"/>
    <w:rsid w:val="004B0D33"/>
    <w:rsid w:val="004B0D43"/>
    <w:rsid w:val="004B2666"/>
    <w:rsid w:val="004B540E"/>
    <w:rsid w:val="004C1795"/>
    <w:rsid w:val="004C19B0"/>
    <w:rsid w:val="004C22B8"/>
    <w:rsid w:val="004C527D"/>
    <w:rsid w:val="004C5306"/>
    <w:rsid w:val="004C621A"/>
    <w:rsid w:val="004C7397"/>
    <w:rsid w:val="004D0BB9"/>
    <w:rsid w:val="004D348C"/>
    <w:rsid w:val="004D34F8"/>
    <w:rsid w:val="004D3A81"/>
    <w:rsid w:val="004D4717"/>
    <w:rsid w:val="004D5D3E"/>
    <w:rsid w:val="004D693C"/>
    <w:rsid w:val="004E032D"/>
    <w:rsid w:val="004E067F"/>
    <w:rsid w:val="004E20E5"/>
    <w:rsid w:val="004E2251"/>
    <w:rsid w:val="004E2502"/>
    <w:rsid w:val="004E2939"/>
    <w:rsid w:val="004E2C22"/>
    <w:rsid w:val="004E4EAB"/>
    <w:rsid w:val="004E5AF0"/>
    <w:rsid w:val="004F293A"/>
    <w:rsid w:val="004F3C31"/>
    <w:rsid w:val="004F3C67"/>
    <w:rsid w:val="004F4338"/>
    <w:rsid w:val="004F518B"/>
    <w:rsid w:val="004F56C8"/>
    <w:rsid w:val="004F589D"/>
    <w:rsid w:val="004F66EA"/>
    <w:rsid w:val="004F6F94"/>
    <w:rsid w:val="004F74ED"/>
    <w:rsid w:val="004F79CD"/>
    <w:rsid w:val="004F7D1C"/>
    <w:rsid w:val="0050093A"/>
    <w:rsid w:val="00500BCA"/>
    <w:rsid w:val="00505378"/>
    <w:rsid w:val="00505B59"/>
    <w:rsid w:val="005114C4"/>
    <w:rsid w:val="00517FCB"/>
    <w:rsid w:val="005206A2"/>
    <w:rsid w:val="005209CE"/>
    <w:rsid w:val="00520CC2"/>
    <w:rsid w:val="0052196A"/>
    <w:rsid w:val="005222F7"/>
    <w:rsid w:val="005230D9"/>
    <w:rsid w:val="0052357A"/>
    <w:rsid w:val="005241DC"/>
    <w:rsid w:val="00524CB8"/>
    <w:rsid w:val="0052503A"/>
    <w:rsid w:val="0052516F"/>
    <w:rsid w:val="00525E7E"/>
    <w:rsid w:val="00526908"/>
    <w:rsid w:val="005270BD"/>
    <w:rsid w:val="00531DDC"/>
    <w:rsid w:val="0053381B"/>
    <w:rsid w:val="00534743"/>
    <w:rsid w:val="005356AC"/>
    <w:rsid w:val="0053616B"/>
    <w:rsid w:val="0054083D"/>
    <w:rsid w:val="00540E92"/>
    <w:rsid w:val="00541399"/>
    <w:rsid w:val="0054177D"/>
    <w:rsid w:val="00542094"/>
    <w:rsid w:val="00542AB5"/>
    <w:rsid w:val="005502B5"/>
    <w:rsid w:val="00551D25"/>
    <w:rsid w:val="00551F16"/>
    <w:rsid w:val="005520E0"/>
    <w:rsid w:val="00552999"/>
    <w:rsid w:val="005540C2"/>
    <w:rsid w:val="00554EED"/>
    <w:rsid w:val="0056086C"/>
    <w:rsid w:val="00562800"/>
    <w:rsid w:val="00562CA4"/>
    <w:rsid w:val="0056486E"/>
    <w:rsid w:val="00564EDE"/>
    <w:rsid w:val="00570B56"/>
    <w:rsid w:val="00570EC7"/>
    <w:rsid w:val="00570F4B"/>
    <w:rsid w:val="005740B8"/>
    <w:rsid w:val="0057505E"/>
    <w:rsid w:val="0057524B"/>
    <w:rsid w:val="00575C63"/>
    <w:rsid w:val="00575D3B"/>
    <w:rsid w:val="00577B4C"/>
    <w:rsid w:val="0058046A"/>
    <w:rsid w:val="00581948"/>
    <w:rsid w:val="0058270A"/>
    <w:rsid w:val="005842C1"/>
    <w:rsid w:val="00584D06"/>
    <w:rsid w:val="005850C2"/>
    <w:rsid w:val="00586CED"/>
    <w:rsid w:val="00587593"/>
    <w:rsid w:val="0058792E"/>
    <w:rsid w:val="00587BDA"/>
    <w:rsid w:val="00590A2F"/>
    <w:rsid w:val="00590C35"/>
    <w:rsid w:val="00590F8E"/>
    <w:rsid w:val="00593F26"/>
    <w:rsid w:val="005949BF"/>
    <w:rsid w:val="00594C04"/>
    <w:rsid w:val="005967C1"/>
    <w:rsid w:val="00597AB6"/>
    <w:rsid w:val="005A13FF"/>
    <w:rsid w:val="005A20E4"/>
    <w:rsid w:val="005A2283"/>
    <w:rsid w:val="005A2978"/>
    <w:rsid w:val="005A2EA9"/>
    <w:rsid w:val="005A315F"/>
    <w:rsid w:val="005A36B9"/>
    <w:rsid w:val="005A4D63"/>
    <w:rsid w:val="005A5A18"/>
    <w:rsid w:val="005A76E9"/>
    <w:rsid w:val="005A7DB8"/>
    <w:rsid w:val="005B25F3"/>
    <w:rsid w:val="005B4ADD"/>
    <w:rsid w:val="005B5928"/>
    <w:rsid w:val="005B7067"/>
    <w:rsid w:val="005C1362"/>
    <w:rsid w:val="005C1A8F"/>
    <w:rsid w:val="005C2366"/>
    <w:rsid w:val="005C24C7"/>
    <w:rsid w:val="005C270A"/>
    <w:rsid w:val="005C49DC"/>
    <w:rsid w:val="005C4BD0"/>
    <w:rsid w:val="005C4CFA"/>
    <w:rsid w:val="005C5218"/>
    <w:rsid w:val="005C542A"/>
    <w:rsid w:val="005D007E"/>
    <w:rsid w:val="005D0A6F"/>
    <w:rsid w:val="005D0D00"/>
    <w:rsid w:val="005D0D71"/>
    <w:rsid w:val="005D1536"/>
    <w:rsid w:val="005D1D5E"/>
    <w:rsid w:val="005D2073"/>
    <w:rsid w:val="005D3831"/>
    <w:rsid w:val="005D3A4F"/>
    <w:rsid w:val="005D3D78"/>
    <w:rsid w:val="005D41B2"/>
    <w:rsid w:val="005D4479"/>
    <w:rsid w:val="005D7AD6"/>
    <w:rsid w:val="005D7EC9"/>
    <w:rsid w:val="005E0688"/>
    <w:rsid w:val="005E0865"/>
    <w:rsid w:val="005E13B6"/>
    <w:rsid w:val="005E2594"/>
    <w:rsid w:val="005E64D9"/>
    <w:rsid w:val="005E7E21"/>
    <w:rsid w:val="005E7EBA"/>
    <w:rsid w:val="005F0526"/>
    <w:rsid w:val="005F1CA9"/>
    <w:rsid w:val="005F22D8"/>
    <w:rsid w:val="005F2AEE"/>
    <w:rsid w:val="005F317B"/>
    <w:rsid w:val="005F3263"/>
    <w:rsid w:val="005F49BE"/>
    <w:rsid w:val="005F5B49"/>
    <w:rsid w:val="005F63A8"/>
    <w:rsid w:val="005F6EAB"/>
    <w:rsid w:val="005F7E2F"/>
    <w:rsid w:val="006000F9"/>
    <w:rsid w:val="006017A3"/>
    <w:rsid w:val="0060207E"/>
    <w:rsid w:val="00602257"/>
    <w:rsid w:val="00603EBB"/>
    <w:rsid w:val="006053CD"/>
    <w:rsid w:val="00606F01"/>
    <w:rsid w:val="006079EE"/>
    <w:rsid w:val="0061084B"/>
    <w:rsid w:val="00610A72"/>
    <w:rsid w:val="00610C30"/>
    <w:rsid w:val="00611EDB"/>
    <w:rsid w:val="00612BF5"/>
    <w:rsid w:val="006138CC"/>
    <w:rsid w:val="006174CC"/>
    <w:rsid w:val="0061763B"/>
    <w:rsid w:val="00617EB2"/>
    <w:rsid w:val="00621169"/>
    <w:rsid w:val="006220A2"/>
    <w:rsid w:val="006243A1"/>
    <w:rsid w:val="00625BA7"/>
    <w:rsid w:val="00625BD4"/>
    <w:rsid w:val="0062657B"/>
    <w:rsid w:val="00631A85"/>
    <w:rsid w:val="00632EB1"/>
    <w:rsid w:val="00633089"/>
    <w:rsid w:val="006347CF"/>
    <w:rsid w:val="00636F36"/>
    <w:rsid w:val="00637F5C"/>
    <w:rsid w:val="00637F6F"/>
    <w:rsid w:val="00641454"/>
    <w:rsid w:val="00641980"/>
    <w:rsid w:val="006425C5"/>
    <w:rsid w:val="00642AD2"/>
    <w:rsid w:val="006455DC"/>
    <w:rsid w:val="0064630F"/>
    <w:rsid w:val="00646976"/>
    <w:rsid w:val="00646E43"/>
    <w:rsid w:val="00647113"/>
    <w:rsid w:val="0064784A"/>
    <w:rsid w:val="00650326"/>
    <w:rsid w:val="00650AD3"/>
    <w:rsid w:val="006511D1"/>
    <w:rsid w:val="00651559"/>
    <w:rsid w:val="0065249F"/>
    <w:rsid w:val="006529C2"/>
    <w:rsid w:val="00653BF7"/>
    <w:rsid w:val="00654D90"/>
    <w:rsid w:val="00654F3D"/>
    <w:rsid w:val="00655B9A"/>
    <w:rsid w:val="0066022D"/>
    <w:rsid w:val="0066026B"/>
    <w:rsid w:val="0066148C"/>
    <w:rsid w:val="00662CE9"/>
    <w:rsid w:val="00663B35"/>
    <w:rsid w:val="00663EEF"/>
    <w:rsid w:val="00666FA3"/>
    <w:rsid w:val="00671ED1"/>
    <w:rsid w:val="00672651"/>
    <w:rsid w:val="0067311D"/>
    <w:rsid w:val="00673CF9"/>
    <w:rsid w:val="00674C74"/>
    <w:rsid w:val="00674FE3"/>
    <w:rsid w:val="0067733C"/>
    <w:rsid w:val="0068080B"/>
    <w:rsid w:val="00680B2C"/>
    <w:rsid w:val="00682781"/>
    <w:rsid w:val="00682BC3"/>
    <w:rsid w:val="006835B2"/>
    <w:rsid w:val="006852E8"/>
    <w:rsid w:val="00685D1A"/>
    <w:rsid w:val="00687A28"/>
    <w:rsid w:val="00687F7E"/>
    <w:rsid w:val="00690E60"/>
    <w:rsid w:val="00692E96"/>
    <w:rsid w:val="006933DE"/>
    <w:rsid w:val="00693DF3"/>
    <w:rsid w:val="0069459A"/>
    <w:rsid w:val="00694BE7"/>
    <w:rsid w:val="00694D78"/>
    <w:rsid w:val="00694DF0"/>
    <w:rsid w:val="006965C4"/>
    <w:rsid w:val="00697141"/>
    <w:rsid w:val="0069725F"/>
    <w:rsid w:val="006A01B0"/>
    <w:rsid w:val="006A0643"/>
    <w:rsid w:val="006A2130"/>
    <w:rsid w:val="006A476E"/>
    <w:rsid w:val="006A63CF"/>
    <w:rsid w:val="006A7E91"/>
    <w:rsid w:val="006B1AC3"/>
    <w:rsid w:val="006B2B23"/>
    <w:rsid w:val="006B2D48"/>
    <w:rsid w:val="006B4235"/>
    <w:rsid w:val="006B509F"/>
    <w:rsid w:val="006B51ED"/>
    <w:rsid w:val="006B5793"/>
    <w:rsid w:val="006B6243"/>
    <w:rsid w:val="006B7B27"/>
    <w:rsid w:val="006B7CF9"/>
    <w:rsid w:val="006C16A6"/>
    <w:rsid w:val="006C314A"/>
    <w:rsid w:val="006C3C9E"/>
    <w:rsid w:val="006C54AC"/>
    <w:rsid w:val="006C6DEF"/>
    <w:rsid w:val="006C78AA"/>
    <w:rsid w:val="006C7F11"/>
    <w:rsid w:val="006D0A2A"/>
    <w:rsid w:val="006D0D3F"/>
    <w:rsid w:val="006D1F7B"/>
    <w:rsid w:val="006D3C81"/>
    <w:rsid w:val="006D67F0"/>
    <w:rsid w:val="006D7176"/>
    <w:rsid w:val="006D7E7D"/>
    <w:rsid w:val="006E0597"/>
    <w:rsid w:val="006E0C1E"/>
    <w:rsid w:val="006E1151"/>
    <w:rsid w:val="006E2953"/>
    <w:rsid w:val="006E3381"/>
    <w:rsid w:val="006E3B19"/>
    <w:rsid w:val="006E4145"/>
    <w:rsid w:val="006E5B1B"/>
    <w:rsid w:val="006E6998"/>
    <w:rsid w:val="006E7CE0"/>
    <w:rsid w:val="006F26A2"/>
    <w:rsid w:val="006F2A6F"/>
    <w:rsid w:val="006F53ED"/>
    <w:rsid w:val="006F7FC9"/>
    <w:rsid w:val="0070089E"/>
    <w:rsid w:val="00700D02"/>
    <w:rsid w:val="00702601"/>
    <w:rsid w:val="007031AF"/>
    <w:rsid w:val="00703467"/>
    <w:rsid w:val="00703CB2"/>
    <w:rsid w:val="00704699"/>
    <w:rsid w:val="007073B9"/>
    <w:rsid w:val="0070770D"/>
    <w:rsid w:val="00707DFC"/>
    <w:rsid w:val="00710D5F"/>
    <w:rsid w:val="00711A08"/>
    <w:rsid w:val="00712E79"/>
    <w:rsid w:val="00714DFD"/>
    <w:rsid w:val="00720F79"/>
    <w:rsid w:val="00720FB0"/>
    <w:rsid w:val="00721B55"/>
    <w:rsid w:val="00721FB8"/>
    <w:rsid w:val="00725AD4"/>
    <w:rsid w:val="00726B0F"/>
    <w:rsid w:val="0072731B"/>
    <w:rsid w:val="00727527"/>
    <w:rsid w:val="0073125D"/>
    <w:rsid w:val="00732045"/>
    <w:rsid w:val="00732639"/>
    <w:rsid w:val="00733FE8"/>
    <w:rsid w:val="007350D3"/>
    <w:rsid w:val="00736EFE"/>
    <w:rsid w:val="00742DD4"/>
    <w:rsid w:val="00744C5E"/>
    <w:rsid w:val="00744EFA"/>
    <w:rsid w:val="007507EA"/>
    <w:rsid w:val="00751322"/>
    <w:rsid w:val="00752E9D"/>
    <w:rsid w:val="00754A52"/>
    <w:rsid w:val="00757F0D"/>
    <w:rsid w:val="00760A5A"/>
    <w:rsid w:val="0076144E"/>
    <w:rsid w:val="00761955"/>
    <w:rsid w:val="00764B82"/>
    <w:rsid w:val="00765107"/>
    <w:rsid w:val="00765A7A"/>
    <w:rsid w:val="00765D40"/>
    <w:rsid w:val="00765EF4"/>
    <w:rsid w:val="00765FE1"/>
    <w:rsid w:val="00767F84"/>
    <w:rsid w:val="00771010"/>
    <w:rsid w:val="00771165"/>
    <w:rsid w:val="0077290A"/>
    <w:rsid w:val="00772D67"/>
    <w:rsid w:val="007734F6"/>
    <w:rsid w:val="00774ACA"/>
    <w:rsid w:val="00775B2F"/>
    <w:rsid w:val="00777668"/>
    <w:rsid w:val="00780813"/>
    <w:rsid w:val="00780D08"/>
    <w:rsid w:val="00781752"/>
    <w:rsid w:val="0078355E"/>
    <w:rsid w:val="00783B44"/>
    <w:rsid w:val="0078429B"/>
    <w:rsid w:val="00785CA5"/>
    <w:rsid w:val="00786A33"/>
    <w:rsid w:val="00787CCA"/>
    <w:rsid w:val="00792379"/>
    <w:rsid w:val="00792BA1"/>
    <w:rsid w:val="0079383B"/>
    <w:rsid w:val="00795175"/>
    <w:rsid w:val="007A0B84"/>
    <w:rsid w:val="007A11AC"/>
    <w:rsid w:val="007A1824"/>
    <w:rsid w:val="007A2A3E"/>
    <w:rsid w:val="007A2DA2"/>
    <w:rsid w:val="007A3245"/>
    <w:rsid w:val="007A3E3C"/>
    <w:rsid w:val="007A52D3"/>
    <w:rsid w:val="007A54DC"/>
    <w:rsid w:val="007B1E7A"/>
    <w:rsid w:val="007B2DCD"/>
    <w:rsid w:val="007B3F94"/>
    <w:rsid w:val="007B5C39"/>
    <w:rsid w:val="007B769D"/>
    <w:rsid w:val="007C00FA"/>
    <w:rsid w:val="007C22B0"/>
    <w:rsid w:val="007C27B1"/>
    <w:rsid w:val="007C4FFA"/>
    <w:rsid w:val="007C5073"/>
    <w:rsid w:val="007C603F"/>
    <w:rsid w:val="007C6A36"/>
    <w:rsid w:val="007D0A78"/>
    <w:rsid w:val="007D114E"/>
    <w:rsid w:val="007D194E"/>
    <w:rsid w:val="007D24E5"/>
    <w:rsid w:val="007D2A5D"/>
    <w:rsid w:val="007D5BEE"/>
    <w:rsid w:val="007D619C"/>
    <w:rsid w:val="007D66C3"/>
    <w:rsid w:val="007E20E7"/>
    <w:rsid w:val="007E2282"/>
    <w:rsid w:val="007E22A0"/>
    <w:rsid w:val="007E3543"/>
    <w:rsid w:val="007E454E"/>
    <w:rsid w:val="007E493F"/>
    <w:rsid w:val="007E597B"/>
    <w:rsid w:val="007E69E8"/>
    <w:rsid w:val="007F1FC1"/>
    <w:rsid w:val="007F3AF3"/>
    <w:rsid w:val="007F4A54"/>
    <w:rsid w:val="007F4C67"/>
    <w:rsid w:val="007F5C50"/>
    <w:rsid w:val="007F5CD1"/>
    <w:rsid w:val="007F67E7"/>
    <w:rsid w:val="007F6A04"/>
    <w:rsid w:val="007F7419"/>
    <w:rsid w:val="007F7475"/>
    <w:rsid w:val="007F7544"/>
    <w:rsid w:val="008028B1"/>
    <w:rsid w:val="008035A1"/>
    <w:rsid w:val="00807B93"/>
    <w:rsid w:val="00810895"/>
    <w:rsid w:val="00810953"/>
    <w:rsid w:val="008118B4"/>
    <w:rsid w:val="00811B21"/>
    <w:rsid w:val="00813744"/>
    <w:rsid w:val="00813A76"/>
    <w:rsid w:val="00814764"/>
    <w:rsid w:val="00815D6C"/>
    <w:rsid w:val="0082082B"/>
    <w:rsid w:val="00820A5F"/>
    <w:rsid w:val="008225A1"/>
    <w:rsid w:val="00824968"/>
    <w:rsid w:val="00825861"/>
    <w:rsid w:val="008271A3"/>
    <w:rsid w:val="00827963"/>
    <w:rsid w:val="00827FF6"/>
    <w:rsid w:val="0083163D"/>
    <w:rsid w:val="008326C3"/>
    <w:rsid w:val="00832D8D"/>
    <w:rsid w:val="008334A6"/>
    <w:rsid w:val="00834313"/>
    <w:rsid w:val="00835F96"/>
    <w:rsid w:val="00842EAF"/>
    <w:rsid w:val="00844241"/>
    <w:rsid w:val="008443E0"/>
    <w:rsid w:val="00844D35"/>
    <w:rsid w:val="00845C5B"/>
    <w:rsid w:val="008467E2"/>
    <w:rsid w:val="008469F7"/>
    <w:rsid w:val="00847DEA"/>
    <w:rsid w:val="008509F0"/>
    <w:rsid w:val="008530A2"/>
    <w:rsid w:val="008535EF"/>
    <w:rsid w:val="00855EBB"/>
    <w:rsid w:val="008571F9"/>
    <w:rsid w:val="00857D07"/>
    <w:rsid w:val="00860C18"/>
    <w:rsid w:val="0086161E"/>
    <w:rsid w:val="00862440"/>
    <w:rsid w:val="00862CEF"/>
    <w:rsid w:val="0086305E"/>
    <w:rsid w:val="00863FD0"/>
    <w:rsid w:val="00864A2C"/>
    <w:rsid w:val="00864CCB"/>
    <w:rsid w:val="0086512B"/>
    <w:rsid w:val="00865D10"/>
    <w:rsid w:val="00866005"/>
    <w:rsid w:val="0086703F"/>
    <w:rsid w:val="008677B2"/>
    <w:rsid w:val="0087167C"/>
    <w:rsid w:val="00871FC9"/>
    <w:rsid w:val="0087323B"/>
    <w:rsid w:val="008732EE"/>
    <w:rsid w:val="00874FAB"/>
    <w:rsid w:val="008760FF"/>
    <w:rsid w:val="008766A5"/>
    <w:rsid w:val="00876AA2"/>
    <w:rsid w:val="00876BBD"/>
    <w:rsid w:val="00877C21"/>
    <w:rsid w:val="00881368"/>
    <w:rsid w:val="00884F4A"/>
    <w:rsid w:val="008851A8"/>
    <w:rsid w:val="00886D95"/>
    <w:rsid w:val="00887166"/>
    <w:rsid w:val="00890425"/>
    <w:rsid w:val="008909C2"/>
    <w:rsid w:val="00890C65"/>
    <w:rsid w:val="008933A2"/>
    <w:rsid w:val="0089367E"/>
    <w:rsid w:val="008937AA"/>
    <w:rsid w:val="008948D7"/>
    <w:rsid w:val="00894FBD"/>
    <w:rsid w:val="0089527D"/>
    <w:rsid w:val="00896719"/>
    <w:rsid w:val="008977ED"/>
    <w:rsid w:val="00897CB6"/>
    <w:rsid w:val="008A025F"/>
    <w:rsid w:val="008A18DB"/>
    <w:rsid w:val="008A192E"/>
    <w:rsid w:val="008A30B8"/>
    <w:rsid w:val="008A4707"/>
    <w:rsid w:val="008A4904"/>
    <w:rsid w:val="008A4FF3"/>
    <w:rsid w:val="008A55A3"/>
    <w:rsid w:val="008A5D77"/>
    <w:rsid w:val="008A7273"/>
    <w:rsid w:val="008B04F3"/>
    <w:rsid w:val="008B099F"/>
    <w:rsid w:val="008B1097"/>
    <w:rsid w:val="008B2851"/>
    <w:rsid w:val="008B30E0"/>
    <w:rsid w:val="008B4C61"/>
    <w:rsid w:val="008B57DF"/>
    <w:rsid w:val="008B6C91"/>
    <w:rsid w:val="008B72E7"/>
    <w:rsid w:val="008C1137"/>
    <w:rsid w:val="008C208D"/>
    <w:rsid w:val="008C2384"/>
    <w:rsid w:val="008C2F16"/>
    <w:rsid w:val="008C4E02"/>
    <w:rsid w:val="008C7493"/>
    <w:rsid w:val="008C7701"/>
    <w:rsid w:val="008C7C37"/>
    <w:rsid w:val="008D08AB"/>
    <w:rsid w:val="008D1BC8"/>
    <w:rsid w:val="008D27D1"/>
    <w:rsid w:val="008D5549"/>
    <w:rsid w:val="008D61CD"/>
    <w:rsid w:val="008D67DB"/>
    <w:rsid w:val="008D74F4"/>
    <w:rsid w:val="008D763B"/>
    <w:rsid w:val="008E1875"/>
    <w:rsid w:val="008E2777"/>
    <w:rsid w:val="008E298A"/>
    <w:rsid w:val="008E3948"/>
    <w:rsid w:val="008E4DCE"/>
    <w:rsid w:val="008E5543"/>
    <w:rsid w:val="008E74CE"/>
    <w:rsid w:val="008F18E6"/>
    <w:rsid w:val="008F2B18"/>
    <w:rsid w:val="008F4677"/>
    <w:rsid w:val="008F560F"/>
    <w:rsid w:val="008F7450"/>
    <w:rsid w:val="00900D58"/>
    <w:rsid w:val="00901EEE"/>
    <w:rsid w:val="00905469"/>
    <w:rsid w:val="009058FC"/>
    <w:rsid w:val="00910DB8"/>
    <w:rsid w:val="0091123B"/>
    <w:rsid w:val="00912E4E"/>
    <w:rsid w:val="00913417"/>
    <w:rsid w:val="0091410D"/>
    <w:rsid w:val="00914618"/>
    <w:rsid w:val="00914691"/>
    <w:rsid w:val="00915108"/>
    <w:rsid w:val="00915632"/>
    <w:rsid w:val="009164DD"/>
    <w:rsid w:val="00917F64"/>
    <w:rsid w:val="009210B6"/>
    <w:rsid w:val="00921A65"/>
    <w:rsid w:val="00922F41"/>
    <w:rsid w:val="009232FC"/>
    <w:rsid w:val="0092332C"/>
    <w:rsid w:val="00923B55"/>
    <w:rsid w:val="0092478E"/>
    <w:rsid w:val="00926A1D"/>
    <w:rsid w:val="00931707"/>
    <w:rsid w:val="00931AAE"/>
    <w:rsid w:val="009337E7"/>
    <w:rsid w:val="00934222"/>
    <w:rsid w:val="009355FE"/>
    <w:rsid w:val="00935B20"/>
    <w:rsid w:val="00936735"/>
    <w:rsid w:val="009371AA"/>
    <w:rsid w:val="0094104C"/>
    <w:rsid w:val="009423BC"/>
    <w:rsid w:val="00950649"/>
    <w:rsid w:val="00951843"/>
    <w:rsid w:val="0095304E"/>
    <w:rsid w:val="00954ED0"/>
    <w:rsid w:val="00956D07"/>
    <w:rsid w:val="00956FF3"/>
    <w:rsid w:val="0095765A"/>
    <w:rsid w:val="0096190E"/>
    <w:rsid w:val="00961EC8"/>
    <w:rsid w:val="0096289E"/>
    <w:rsid w:val="00964312"/>
    <w:rsid w:val="00964A2A"/>
    <w:rsid w:val="00966199"/>
    <w:rsid w:val="00966CA3"/>
    <w:rsid w:val="00970E17"/>
    <w:rsid w:val="00976D6A"/>
    <w:rsid w:val="009805FF"/>
    <w:rsid w:val="00981F9B"/>
    <w:rsid w:val="00982F3E"/>
    <w:rsid w:val="00983FF5"/>
    <w:rsid w:val="009908D7"/>
    <w:rsid w:val="00990DA6"/>
    <w:rsid w:val="009932C1"/>
    <w:rsid w:val="00994A7E"/>
    <w:rsid w:val="00994E03"/>
    <w:rsid w:val="00995291"/>
    <w:rsid w:val="009972E5"/>
    <w:rsid w:val="009A1901"/>
    <w:rsid w:val="009A20DC"/>
    <w:rsid w:val="009A217A"/>
    <w:rsid w:val="009A40C5"/>
    <w:rsid w:val="009A5451"/>
    <w:rsid w:val="009A6199"/>
    <w:rsid w:val="009A640E"/>
    <w:rsid w:val="009B3433"/>
    <w:rsid w:val="009B4CA2"/>
    <w:rsid w:val="009B4D0D"/>
    <w:rsid w:val="009B52D4"/>
    <w:rsid w:val="009B60F8"/>
    <w:rsid w:val="009B6108"/>
    <w:rsid w:val="009B62AF"/>
    <w:rsid w:val="009C1019"/>
    <w:rsid w:val="009C2518"/>
    <w:rsid w:val="009C27F2"/>
    <w:rsid w:val="009C2996"/>
    <w:rsid w:val="009C506F"/>
    <w:rsid w:val="009C5F07"/>
    <w:rsid w:val="009C5F63"/>
    <w:rsid w:val="009C666D"/>
    <w:rsid w:val="009C77B6"/>
    <w:rsid w:val="009D09DD"/>
    <w:rsid w:val="009D14D5"/>
    <w:rsid w:val="009D1B79"/>
    <w:rsid w:val="009D1E2D"/>
    <w:rsid w:val="009D2F51"/>
    <w:rsid w:val="009D303B"/>
    <w:rsid w:val="009D3056"/>
    <w:rsid w:val="009D316E"/>
    <w:rsid w:val="009D4275"/>
    <w:rsid w:val="009D5168"/>
    <w:rsid w:val="009D6786"/>
    <w:rsid w:val="009D7304"/>
    <w:rsid w:val="009D7326"/>
    <w:rsid w:val="009D7737"/>
    <w:rsid w:val="009E1371"/>
    <w:rsid w:val="009E21B9"/>
    <w:rsid w:val="009E3A72"/>
    <w:rsid w:val="009E4C38"/>
    <w:rsid w:val="009E5087"/>
    <w:rsid w:val="009E62A8"/>
    <w:rsid w:val="009E6832"/>
    <w:rsid w:val="009F01FF"/>
    <w:rsid w:val="009F0993"/>
    <w:rsid w:val="009F2771"/>
    <w:rsid w:val="009F2929"/>
    <w:rsid w:val="009F2D62"/>
    <w:rsid w:val="009F3F06"/>
    <w:rsid w:val="009F78F1"/>
    <w:rsid w:val="00A0061E"/>
    <w:rsid w:val="00A00885"/>
    <w:rsid w:val="00A01FDA"/>
    <w:rsid w:val="00A0218C"/>
    <w:rsid w:val="00A02226"/>
    <w:rsid w:val="00A02F55"/>
    <w:rsid w:val="00A02FA7"/>
    <w:rsid w:val="00A039C7"/>
    <w:rsid w:val="00A05D99"/>
    <w:rsid w:val="00A06862"/>
    <w:rsid w:val="00A102E2"/>
    <w:rsid w:val="00A105E9"/>
    <w:rsid w:val="00A10E4D"/>
    <w:rsid w:val="00A128AA"/>
    <w:rsid w:val="00A14FEA"/>
    <w:rsid w:val="00A164DE"/>
    <w:rsid w:val="00A166F9"/>
    <w:rsid w:val="00A172F5"/>
    <w:rsid w:val="00A1778E"/>
    <w:rsid w:val="00A201D8"/>
    <w:rsid w:val="00A2069D"/>
    <w:rsid w:val="00A21E41"/>
    <w:rsid w:val="00A22390"/>
    <w:rsid w:val="00A24E9B"/>
    <w:rsid w:val="00A269C4"/>
    <w:rsid w:val="00A31874"/>
    <w:rsid w:val="00A31BAD"/>
    <w:rsid w:val="00A33277"/>
    <w:rsid w:val="00A34748"/>
    <w:rsid w:val="00A34B97"/>
    <w:rsid w:val="00A37389"/>
    <w:rsid w:val="00A373E4"/>
    <w:rsid w:val="00A402B6"/>
    <w:rsid w:val="00A408EF"/>
    <w:rsid w:val="00A41453"/>
    <w:rsid w:val="00A42188"/>
    <w:rsid w:val="00A43CBA"/>
    <w:rsid w:val="00A444F7"/>
    <w:rsid w:val="00A44E44"/>
    <w:rsid w:val="00A467F8"/>
    <w:rsid w:val="00A50024"/>
    <w:rsid w:val="00A52C67"/>
    <w:rsid w:val="00A548BC"/>
    <w:rsid w:val="00A60343"/>
    <w:rsid w:val="00A60A9C"/>
    <w:rsid w:val="00A60FFE"/>
    <w:rsid w:val="00A610E7"/>
    <w:rsid w:val="00A650E7"/>
    <w:rsid w:val="00A6611D"/>
    <w:rsid w:val="00A664FC"/>
    <w:rsid w:val="00A7084B"/>
    <w:rsid w:val="00A71815"/>
    <w:rsid w:val="00A7318D"/>
    <w:rsid w:val="00A81CD8"/>
    <w:rsid w:val="00A821A1"/>
    <w:rsid w:val="00A833C3"/>
    <w:rsid w:val="00A83814"/>
    <w:rsid w:val="00A83AAB"/>
    <w:rsid w:val="00A83F79"/>
    <w:rsid w:val="00A84065"/>
    <w:rsid w:val="00A8432C"/>
    <w:rsid w:val="00A85911"/>
    <w:rsid w:val="00A863FA"/>
    <w:rsid w:val="00A86C44"/>
    <w:rsid w:val="00A871BA"/>
    <w:rsid w:val="00A87AF0"/>
    <w:rsid w:val="00A90C75"/>
    <w:rsid w:val="00A9180E"/>
    <w:rsid w:val="00A941DF"/>
    <w:rsid w:val="00A957B2"/>
    <w:rsid w:val="00A958D1"/>
    <w:rsid w:val="00A95BAA"/>
    <w:rsid w:val="00A95EE2"/>
    <w:rsid w:val="00A96965"/>
    <w:rsid w:val="00A9703A"/>
    <w:rsid w:val="00A970D6"/>
    <w:rsid w:val="00AA029A"/>
    <w:rsid w:val="00AA23DC"/>
    <w:rsid w:val="00AA2655"/>
    <w:rsid w:val="00AA2723"/>
    <w:rsid w:val="00AA2F8F"/>
    <w:rsid w:val="00AA40FA"/>
    <w:rsid w:val="00AA6AE2"/>
    <w:rsid w:val="00AA6CD6"/>
    <w:rsid w:val="00AA7443"/>
    <w:rsid w:val="00AA795F"/>
    <w:rsid w:val="00AB1411"/>
    <w:rsid w:val="00AB1F87"/>
    <w:rsid w:val="00AB2601"/>
    <w:rsid w:val="00AB3C64"/>
    <w:rsid w:val="00AB7E3E"/>
    <w:rsid w:val="00AC0641"/>
    <w:rsid w:val="00AC315D"/>
    <w:rsid w:val="00AC367F"/>
    <w:rsid w:val="00AC3721"/>
    <w:rsid w:val="00AC532F"/>
    <w:rsid w:val="00AC586E"/>
    <w:rsid w:val="00AC6317"/>
    <w:rsid w:val="00AC6881"/>
    <w:rsid w:val="00AC68A9"/>
    <w:rsid w:val="00AD0B4A"/>
    <w:rsid w:val="00AD31B5"/>
    <w:rsid w:val="00AD34C4"/>
    <w:rsid w:val="00AD553E"/>
    <w:rsid w:val="00AD62A6"/>
    <w:rsid w:val="00AD698A"/>
    <w:rsid w:val="00AD7FFA"/>
    <w:rsid w:val="00AE02F6"/>
    <w:rsid w:val="00AE12B5"/>
    <w:rsid w:val="00AE18B6"/>
    <w:rsid w:val="00AE2567"/>
    <w:rsid w:val="00AE423D"/>
    <w:rsid w:val="00AE6D9C"/>
    <w:rsid w:val="00AE7ECB"/>
    <w:rsid w:val="00AF21CF"/>
    <w:rsid w:val="00AF4A94"/>
    <w:rsid w:val="00AF68A6"/>
    <w:rsid w:val="00AF6A39"/>
    <w:rsid w:val="00AF6A5C"/>
    <w:rsid w:val="00AF7A9A"/>
    <w:rsid w:val="00AF7BB5"/>
    <w:rsid w:val="00B00790"/>
    <w:rsid w:val="00B014D0"/>
    <w:rsid w:val="00B02E86"/>
    <w:rsid w:val="00B043F3"/>
    <w:rsid w:val="00B04C08"/>
    <w:rsid w:val="00B05792"/>
    <w:rsid w:val="00B05D24"/>
    <w:rsid w:val="00B062A8"/>
    <w:rsid w:val="00B068AB"/>
    <w:rsid w:val="00B06C07"/>
    <w:rsid w:val="00B10583"/>
    <w:rsid w:val="00B1092A"/>
    <w:rsid w:val="00B112CE"/>
    <w:rsid w:val="00B115FE"/>
    <w:rsid w:val="00B12409"/>
    <w:rsid w:val="00B139B0"/>
    <w:rsid w:val="00B1404A"/>
    <w:rsid w:val="00B144B1"/>
    <w:rsid w:val="00B15554"/>
    <w:rsid w:val="00B15C27"/>
    <w:rsid w:val="00B20E56"/>
    <w:rsid w:val="00B243EB"/>
    <w:rsid w:val="00B24F10"/>
    <w:rsid w:val="00B25338"/>
    <w:rsid w:val="00B2639B"/>
    <w:rsid w:val="00B3193F"/>
    <w:rsid w:val="00B31FB0"/>
    <w:rsid w:val="00B32A32"/>
    <w:rsid w:val="00B35F1C"/>
    <w:rsid w:val="00B364E9"/>
    <w:rsid w:val="00B36933"/>
    <w:rsid w:val="00B3696A"/>
    <w:rsid w:val="00B40C05"/>
    <w:rsid w:val="00B42CBC"/>
    <w:rsid w:val="00B42FFC"/>
    <w:rsid w:val="00B430FF"/>
    <w:rsid w:val="00B434F4"/>
    <w:rsid w:val="00B444F2"/>
    <w:rsid w:val="00B4537E"/>
    <w:rsid w:val="00B45A48"/>
    <w:rsid w:val="00B47A3B"/>
    <w:rsid w:val="00B47B63"/>
    <w:rsid w:val="00B47DB9"/>
    <w:rsid w:val="00B53026"/>
    <w:rsid w:val="00B54332"/>
    <w:rsid w:val="00B5464C"/>
    <w:rsid w:val="00B55804"/>
    <w:rsid w:val="00B57D59"/>
    <w:rsid w:val="00B6027B"/>
    <w:rsid w:val="00B61E76"/>
    <w:rsid w:val="00B62A78"/>
    <w:rsid w:val="00B631F3"/>
    <w:rsid w:val="00B65150"/>
    <w:rsid w:val="00B656A5"/>
    <w:rsid w:val="00B66154"/>
    <w:rsid w:val="00B66BBC"/>
    <w:rsid w:val="00B704A9"/>
    <w:rsid w:val="00B70C87"/>
    <w:rsid w:val="00B73730"/>
    <w:rsid w:val="00B7556B"/>
    <w:rsid w:val="00B75750"/>
    <w:rsid w:val="00B768BC"/>
    <w:rsid w:val="00B775AB"/>
    <w:rsid w:val="00B816C8"/>
    <w:rsid w:val="00B82460"/>
    <w:rsid w:val="00B84AE0"/>
    <w:rsid w:val="00B8523D"/>
    <w:rsid w:val="00B862A4"/>
    <w:rsid w:val="00B86501"/>
    <w:rsid w:val="00B86E88"/>
    <w:rsid w:val="00B871A5"/>
    <w:rsid w:val="00B913D4"/>
    <w:rsid w:val="00B91469"/>
    <w:rsid w:val="00B9563C"/>
    <w:rsid w:val="00B95AC5"/>
    <w:rsid w:val="00B95C1B"/>
    <w:rsid w:val="00B96384"/>
    <w:rsid w:val="00BA0CB4"/>
    <w:rsid w:val="00BA253A"/>
    <w:rsid w:val="00BA34B0"/>
    <w:rsid w:val="00BA3A9F"/>
    <w:rsid w:val="00BA5BC0"/>
    <w:rsid w:val="00BA6F2E"/>
    <w:rsid w:val="00BA7B47"/>
    <w:rsid w:val="00BB07DB"/>
    <w:rsid w:val="00BB14A6"/>
    <w:rsid w:val="00BB1A5B"/>
    <w:rsid w:val="00BB3D11"/>
    <w:rsid w:val="00BB4A31"/>
    <w:rsid w:val="00BB639F"/>
    <w:rsid w:val="00BB6E02"/>
    <w:rsid w:val="00BB71C6"/>
    <w:rsid w:val="00BB78C3"/>
    <w:rsid w:val="00BC15FF"/>
    <w:rsid w:val="00BC2036"/>
    <w:rsid w:val="00BC24AA"/>
    <w:rsid w:val="00BC25FA"/>
    <w:rsid w:val="00BC2A67"/>
    <w:rsid w:val="00BC30AD"/>
    <w:rsid w:val="00BC3BD3"/>
    <w:rsid w:val="00BC4CFD"/>
    <w:rsid w:val="00BC4D9E"/>
    <w:rsid w:val="00BC5187"/>
    <w:rsid w:val="00BC6003"/>
    <w:rsid w:val="00BC789D"/>
    <w:rsid w:val="00BC7B6F"/>
    <w:rsid w:val="00BD17E4"/>
    <w:rsid w:val="00BD2D63"/>
    <w:rsid w:val="00BD3620"/>
    <w:rsid w:val="00BD448B"/>
    <w:rsid w:val="00BD4809"/>
    <w:rsid w:val="00BD4B3A"/>
    <w:rsid w:val="00BD7337"/>
    <w:rsid w:val="00BD775C"/>
    <w:rsid w:val="00BE086E"/>
    <w:rsid w:val="00BE3202"/>
    <w:rsid w:val="00BE3384"/>
    <w:rsid w:val="00BE356E"/>
    <w:rsid w:val="00BE3868"/>
    <w:rsid w:val="00BE3E6B"/>
    <w:rsid w:val="00BE440B"/>
    <w:rsid w:val="00BE46BB"/>
    <w:rsid w:val="00BE5F4F"/>
    <w:rsid w:val="00BE69BB"/>
    <w:rsid w:val="00BE6D6B"/>
    <w:rsid w:val="00BE71B1"/>
    <w:rsid w:val="00BF1515"/>
    <w:rsid w:val="00BF1A55"/>
    <w:rsid w:val="00BF2502"/>
    <w:rsid w:val="00BF4DC6"/>
    <w:rsid w:val="00BF541A"/>
    <w:rsid w:val="00BF6BD2"/>
    <w:rsid w:val="00BF6D87"/>
    <w:rsid w:val="00C001E5"/>
    <w:rsid w:val="00C004A3"/>
    <w:rsid w:val="00C029FD"/>
    <w:rsid w:val="00C02FA4"/>
    <w:rsid w:val="00C048BA"/>
    <w:rsid w:val="00C04A02"/>
    <w:rsid w:val="00C04D1F"/>
    <w:rsid w:val="00C05474"/>
    <w:rsid w:val="00C05C7F"/>
    <w:rsid w:val="00C0630D"/>
    <w:rsid w:val="00C06392"/>
    <w:rsid w:val="00C0751C"/>
    <w:rsid w:val="00C10C11"/>
    <w:rsid w:val="00C12995"/>
    <w:rsid w:val="00C1484A"/>
    <w:rsid w:val="00C16410"/>
    <w:rsid w:val="00C17A9C"/>
    <w:rsid w:val="00C17AC8"/>
    <w:rsid w:val="00C17CE6"/>
    <w:rsid w:val="00C20089"/>
    <w:rsid w:val="00C2182D"/>
    <w:rsid w:val="00C24AD4"/>
    <w:rsid w:val="00C24B58"/>
    <w:rsid w:val="00C3163E"/>
    <w:rsid w:val="00C32259"/>
    <w:rsid w:val="00C34F2F"/>
    <w:rsid w:val="00C35258"/>
    <w:rsid w:val="00C37981"/>
    <w:rsid w:val="00C42DCD"/>
    <w:rsid w:val="00C43C1E"/>
    <w:rsid w:val="00C44294"/>
    <w:rsid w:val="00C44F29"/>
    <w:rsid w:val="00C45DD3"/>
    <w:rsid w:val="00C53D9E"/>
    <w:rsid w:val="00C53F62"/>
    <w:rsid w:val="00C5493A"/>
    <w:rsid w:val="00C54DF1"/>
    <w:rsid w:val="00C556B5"/>
    <w:rsid w:val="00C55EB2"/>
    <w:rsid w:val="00C6314C"/>
    <w:rsid w:val="00C63990"/>
    <w:rsid w:val="00C63A19"/>
    <w:rsid w:val="00C65A2D"/>
    <w:rsid w:val="00C65B94"/>
    <w:rsid w:val="00C6668E"/>
    <w:rsid w:val="00C66D0D"/>
    <w:rsid w:val="00C702F3"/>
    <w:rsid w:val="00C736F9"/>
    <w:rsid w:val="00C769CC"/>
    <w:rsid w:val="00C7732C"/>
    <w:rsid w:val="00C837C4"/>
    <w:rsid w:val="00C85081"/>
    <w:rsid w:val="00C8545E"/>
    <w:rsid w:val="00C85626"/>
    <w:rsid w:val="00C85FC6"/>
    <w:rsid w:val="00C87D0F"/>
    <w:rsid w:val="00C90090"/>
    <w:rsid w:val="00C9063D"/>
    <w:rsid w:val="00C90921"/>
    <w:rsid w:val="00C90C68"/>
    <w:rsid w:val="00C91123"/>
    <w:rsid w:val="00C91A1D"/>
    <w:rsid w:val="00C91EA5"/>
    <w:rsid w:val="00C92367"/>
    <w:rsid w:val="00C934FB"/>
    <w:rsid w:val="00C971CB"/>
    <w:rsid w:val="00CA2A5C"/>
    <w:rsid w:val="00CA5C8B"/>
    <w:rsid w:val="00CA78D0"/>
    <w:rsid w:val="00CB0989"/>
    <w:rsid w:val="00CB1BE3"/>
    <w:rsid w:val="00CB2C31"/>
    <w:rsid w:val="00CB306B"/>
    <w:rsid w:val="00CB3236"/>
    <w:rsid w:val="00CB35A1"/>
    <w:rsid w:val="00CB4F02"/>
    <w:rsid w:val="00CB69F4"/>
    <w:rsid w:val="00CB7EEB"/>
    <w:rsid w:val="00CC050E"/>
    <w:rsid w:val="00CC0AD5"/>
    <w:rsid w:val="00CC12E9"/>
    <w:rsid w:val="00CC1313"/>
    <w:rsid w:val="00CC1CA2"/>
    <w:rsid w:val="00CC2009"/>
    <w:rsid w:val="00CC5596"/>
    <w:rsid w:val="00CC5780"/>
    <w:rsid w:val="00CC7407"/>
    <w:rsid w:val="00CD1769"/>
    <w:rsid w:val="00CD19E9"/>
    <w:rsid w:val="00CD21D2"/>
    <w:rsid w:val="00CD2D4B"/>
    <w:rsid w:val="00CD3C8A"/>
    <w:rsid w:val="00CD60AE"/>
    <w:rsid w:val="00CD64BE"/>
    <w:rsid w:val="00CD6DE7"/>
    <w:rsid w:val="00CD7C90"/>
    <w:rsid w:val="00CE058B"/>
    <w:rsid w:val="00CE0AA3"/>
    <w:rsid w:val="00CE15D6"/>
    <w:rsid w:val="00CE3AC3"/>
    <w:rsid w:val="00CE4A14"/>
    <w:rsid w:val="00CE6ED5"/>
    <w:rsid w:val="00CE7F0D"/>
    <w:rsid w:val="00CF017B"/>
    <w:rsid w:val="00CF20F7"/>
    <w:rsid w:val="00CF2905"/>
    <w:rsid w:val="00CF2942"/>
    <w:rsid w:val="00CF404A"/>
    <w:rsid w:val="00CF477A"/>
    <w:rsid w:val="00CF5E0F"/>
    <w:rsid w:val="00CF668E"/>
    <w:rsid w:val="00D001A8"/>
    <w:rsid w:val="00D00B28"/>
    <w:rsid w:val="00D01861"/>
    <w:rsid w:val="00D05C84"/>
    <w:rsid w:val="00D0606B"/>
    <w:rsid w:val="00D075D1"/>
    <w:rsid w:val="00D10439"/>
    <w:rsid w:val="00D12629"/>
    <w:rsid w:val="00D1345F"/>
    <w:rsid w:val="00D14022"/>
    <w:rsid w:val="00D15769"/>
    <w:rsid w:val="00D167B7"/>
    <w:rsid w:val="00D16D42"/>
    <w:rsid w:val="00D203F9"/>
    <w:rsid w:val="00D20F0E"/>
    <w:rsid w:val="00D212CB"/>
    <w:rsid w:val="00D21BCD"/>
    <w:rsid w:val="00D24217"/>
    <w:rsid w:val="00D25147"/>
    <w:rsid w:val="00D26766"/>
    <w:rsid w:val="00D274B7"/>
    <w:rsid w:val="00D27C29"/>
    <w:rsid w:val="00D27E10"/>
    <w:rsid w:val="00D30020"/>
    <w:rsid w:val="00D301BF"/>
    <w:rsid w:val="00D30D2D"/>
    <w:rsid w:val="00D31276"/>
    <w:rsid w:val="00D339FA"/>
    <w:rsid w:val="00D33C6B"/>
    <w:rsid w:val="00D36361"/>
    <w:rsid w:val="00D403FB"/>
    <w:rsid w:val="00D42D39"/>
    <w:rsid w:val="00D452D9"/>
    <w:rsid w:val="00D475C0"/>
    <w:rsid w:val="00D544D5"/>
    <w:rsid w:val="00D558FE"/>
    <w:rsid w:val="00D56497"/>
    <w:rsid w:val="00D6030D"/>
    <w:rsid w:val="00D60C66"/>
    <w:rsid w:val="00D622D7"/>
    <w:rsid w:val="00D63214"/>
    <w:rsid w:val="00D645F4"/>
    <w:rsid w:val="00D64AB3"/>
    <w:rsid w:val="00D64D70"/>
    <w:rsid w:val="00D64F3D"/>
    <w:rsid w:val="00D6621E"/>
    <w:rsid w:val="00D67513"/>
    <w:rsid w:val="00D70148"/>
    <w:rsid w:val="00D72184"/>
    <w:rsid w:val="00D724B9"/>
    <w:rsid w:val="00D7439E"/>
    <w:rsid w:val="00D7476F"/>
    <w:rsid w:val="00D74BC4"/>
    <w:rsid w:val="00D759DB"/>
    <w:rsid w:val="00D81D18"/>
    <w:rsid w:val="00D81FCF"/>
    <w:rsid w:val="00D82132"/>
    <w:rsid w:val="00D8412E"/>
    <w:rsid w:val="00D851CF"/>
    <w:rsid w:val="00D85732"/>
    <w:rsid w:val="00D861FC"/>
    <w:rsid w:val="00D90FB9"/>
    <w:rsid w:val="00D91B2A"/>
    <w:rsid w:val="00D91BAF"/>
    <w:rsid w:val="00D91F9D"/>
    <w:rsid w:val="00D928B9"/>
    <w:rsid w:val="00D93E74"/>
    <w:rsid w:val="00D9457B"/>
    <w:rsid w:val="00D94F82"/>
    <w:rsid w:val="00D962EA"/>
    <w:rsid w:val="00D96B6B"/>
    <w:rsid w:val="00D96D45"/>
    <w:rsid w:val="00D96F81"/>
    <w:rsid w:val="00D971C4"/>
    <w:rsid w:val="00DA045C"/>
    <w:rsid w:val="00DA1951"/>
    <w:rsid w:val="00DA1D52"/>
    <w:rsid w:val="00DA296C"/>
    <w:rsid w:val="00DA29CE"/>
    <w:rsid w:val="00DA2BDA"/>
    <w:rsid w:val="00DA2FE4"/>
    <w:rsid w:val="00DA35F6"/>
    <w:rsid w:val="00DA4565"/>
    <w:rsid w:val="00DA5836"/>
    <w:rsid w:val="00DA58EC"/>
    <w:rsid w:val="00DA5D97"/>
    <w:rsid w:val="00DA61CF"/>
    <w:rsid w:val="00DA70E1"/>
    <w:rsid w:val="00DB3CA7"/>
    <w:rsid w:val="00DB4870"/>
    <w:rsid w:val="00DB506D"/>
    <w:rsid w:val="00DB548A"/>
    <w:rsid w:val="00DB60F3"/>
    <w:rsid w:val="00DB666D"/>
    <w:rsid w:val="00DC05D7"/>
    <w:rsid w:val="00DC1966"/>
    <w:rsid w:val="00DC2884"/>
    <w:rsid w:val="00DC2E74"/>
    <w:rsid w:val="00DC39CB"/>
    <w:rsid w:val="00DC3BBA"/>
    <w:rsid w:val="00DC416C"/>
    <w:rsid w:val="00DC422B"/>
    <w:rsid w:val="00DC6CFB"/>
    <w:rsid w:val="00DC6F51"/>
    <w:rsid w:val="00DC76B6"/>
    <w:rsid w:val="00DD0D80"/>
    <w:rsid w:val="00DD125B"/>
    <w:rsid w:val="00DD1ABD"/>
    <w:rsid w:val="00DD312B"/>
    <w:rsid w:val="00DD530F"/>
    <w:rsid w:val="00DD6019"/>
    <w:rsid w:val="00DD6560"/>
    <w:rsid w:val="00DD7C98"/>
    <w:rsid w:val="00DE06A1"/>
    <w:rsid w:val="00DE07E2"/>
    <w:rsid w:val="00DE0D6C"/>
    <w:rsid w:val="00DE1130"/>
    <w:rsid w:val="00DE19FB"/>
    <w:rsid w:val="00DE1A37"/>
    <w:rsid w:val="00DE1E11"/>
    <w:rsid w:val="00DE3E42"/>
    <w:rsid w:val="00DE762E"/>
    <w:rsid w:val="00DF0532"/>
    <w:rsid w:val="00DF0E3A"/>
    <w:rsid w:val="00DF122B"/>
    <w:rsid w:val="00DF1E8D"/>
    <w:rsid w:val="00DF2073"/>
    <w:rsid w:val="00DF2B92"/>
    <w:rsid w:val="00DF34D8"/>
    <w:rsid w:val="00DF469F"/>
    <w:rsid w:val="00DF530C"/>
    <w:rsid w:val="00DF53E4"/>
    <w:rsid w:val="00DF7127"/>
    <w:rsid w:val="00E01962"/>
    <w:rsid w:val="00E022E7"/>
    <w:rsid w:val="00E0302C"/>
    <w:rsid w:val="00E058A9"/>
    <w:rsid w:val="00E05A9E"/>
    <w:rsid w:val="00E06FBC"/>
    <w:rsid w:val="00E071E3"/>
    <w:rsid w:val="00E07690"/>
    <w:rsid w:val="00E10057"/>
    <w:rsid w:val="00E10103"/>
    <w:rsid w:val="00E116C8"/>
    <w:rsid w:val="00E117E8"/>
    <w:rsid w:val="00E11EC9"/>
    <w:rsid w:val="00E1248F"/>
    <w:rsid w:val="00E12813"/>
    <w:rsid w:val="00E13331"/>
    <w:rsid w:val="00E136EB"/>
    <w:rsid w:val="00E1412E"/>
    <w:rsid w:val="00E143B2"/>
    <w:rsid w:val="00E14D79"/>
    <w:rsid w:val="00E14DD7"/>
    <w:rsid w:val="00E159AC"/>
    <w:rsid w:val="00E16465"/>
    <w:rsid w:val="00E169FE"/>
    <w:rsid w:val="00E16A18"/>
    <w:rsid w:val="00E17730"/>
    <w:rsid w:val="00E17906"/>
    <w:rsid w:val="00E17CE5"/>
    <w:rsid w:val="00E2174C"/>
    <w:rsid w:val="00E22A14"/>
    <w:rsid w:val="00E22DF7"/>
    <w:rsid w:val="00E23153"/>
    <w:rsid w:val="00E235EA"/>
    <w:rsid w:val="00E24039"/>
    <w:rsid w:val="00E24B93"/>
    <w:rsid w:val="00E26211"/>
    <w:rsid w:val="00E30430"/>
    <w:rsid w:val="00E30E3F"/>
    <w:rsid w:val="00E31202"/>
    <w:rsid w:val="00E32890"/>
    <w:rsid w:val="00E32C53"/>
    <w:rsid w:val="00E33A34"/>
    <w:rsid w:val="00E33C0B"/>
    <w:rsid w:val="00E36885"/>
    <w:rsid w:val="00E40F3E"/>
    <w:rsid w:val="00E42574"/>
    <w:rsid w:val="00E43015"/>
    <w:rsid w:val="00E43E4A"/>
    <w:rsid w:val="00E43E87"/>
    <w:rsid w:val="00E4411D"/>
    <w:rsid w:val="00E459A1"/>
    <w:rsid w:val="00E46B38"/>
    <w:rsid w:val="00E50B51"/>
    <w:rsid w:val="00E50F0F"/>
    <w:rsid w:val="00E53812"/>
    <w:rsid w:val="00E54503"/>
    <w:rsid w:val="00E54D8F"/>
    <w:rsid w:val="00E555F0"/>
    <w:rsid w:val="00E561CD"/>
    <w:rsid w:val="00E57184"/>
    <w:rsid w:val="00E5773F"/>
    <w:rsid w:val="00E57761"/>
    <w:rsid w:val="00E579E1"/>
    <w:rsid w:val="00E6087A"/>
    <w:rsid w:val="00E61368"/>
    <w:rsid w:val="00E62101"/>
    <w:rsid w:val="00E6336F"/>
    <w:rsid w:val="00E63465"/>
    <w:rsid w:val="00E6448D"/>
    <w:rsid w:val="00E658F3"/>
    <w:rsid w:val="00E66479"/>
    <w:rsid w:val="00E66C19"/>
    <w:rsid w:val="00E67773"/>
    <w:rsid w:val="00E67FF9"/>
    <w:rsid w:val="00E707E7"/>
    <w:rsid w:val="00E709D5"/>
    <w:rsid w:val="00E734DB"/>
    <w:rsid w:val="00E742AE"/>
    <w:rsid w:val="00E7505D"/>
    <w:rsid w:val="00E75297"/>
    <w:rsid w:val="00E76C22"/>
    <w:rsid w:val="00E83BD2"/>
    <w:rsid w:val="00E84165"/>
    <w:rsid w:val="00E85D90"/>
    <w:rsid w:val="00E91AD6"/>
    <w:rsid w:val="00E9491B"/>
    <w:rsid w:val="00E95F1E"/>
    <w:rsid w:val="00E9647E"/>
    <w:rsid w:val="00E966F0"/>
    <w:rsid w:val="00E96A48"/>
    <w:rsid w:val="00EA094F"/>
    <w:rsid w:val="00EA0C3F"/>
    <w:rsid w:val="00EA0E0A"/>
    <w:rsid w:val="00EA1298"/>
    <w:rsid w:val="00EA2851"/>
    <w:rsid w:val="00EA2EAA"/>
    <w:rsid w:val="00EA4755"/>
    <w:rsid w:val="00EB00B3"/>
    <w:rsid w:val="00EB22FF"/>
    <w:rsid w:val="00EB269B"/>
    <w:rsid w:val="00EB3752"/>
    <w:rsid w:val="00EB42C4"/>
    <w:rsid w:val="00EB4C59"/>
    <w:rsid w:val="00EB4F62"/>
    <w:rsid w:val="00EB64A5"/>
    <w:rsid w:val="00EB6745"/>
    <w:rsid w:val="00EB7025"/>
    <w:rsid w:val="00EB7ED9"/>
    <w:rsid w:val="00EC0961"/>
    <w:rsid w:val="00EC0A29"/>
    <w:rsid w:val="00EC0DE1"/>
    <w:rsid w:val="00EC21B7"/>
    <w:rsid w:val="00EC29F6"/>
    <w:rsid w:val="00EC2A41"/>
    <w:rsid w:val="00EC3E07"/>
    <w:rsid w:val="00EC4D08"/>
    <w:rsid w:val="00EC4F6C"/>
    <w:rsid w:val="00ED0003"/>
    <w:rsid w:val="00ED0575"/>
    <w:rsid w:val="00ED24AF"/>
    <w:rsid w:val="00ED2778"/>
    <w:rsid w:val="00ED2907"/>
    <w:rsid w:val="00ED321C"/>
    <w:rsid w:val="00ED4F8A"/>
    <w:rsid w:val="00ED57C8"/>
    <w:rsid w:val="00ED5991"/>
    <w:rsid w:val="00ED59C7"/>
    <w:rsid w:val="00ED7EA8"/>
    <w:rsid w:val="00EE6448"/>
    <w:rsid w:val="00EE6AC7"/>
    <w:rsid w:val="00EF0504"/>
    <w:rsid w:val="00EF1A75"/>
    <w:rsid w:val="00EF1CD4"/>
    <w:rsid w:val="00EF2E2B"/>
    <w:rsid w:val="00EF2E2E"/>
    <w:rsid w:val="00EF3107"/>
    <w:rsid w:val="00EF5B6F"/>
    <w:rsid w:val="00EF7E10"/>
    <w:rsid w:val="00F01005"/>
    <w:rsid w:val="00F03B9D"/>
    <w:rsid w:val="00F05AEA"/>
    <w:rsid w:val="00F07856"/>
    <w:rsid w:val="00F10374"/>
    <w:rsid w:val="00F10ACC"/>
    <w:rsid w:val="00F12C97"/>
    <w:rsid w:val="00F13691"/>
    <w:rsid w:val="00F13E67"/>
    <w:rsid w:val="00F15B78"/>
    <w:rsid w:val="00F168F0"/>
    <w:rsid w:val="00F173CA"/>
    <w:rsid w:val="00F2217C"/>
    <w:rsid w:val="00F24683"/>
    <w:rsid w:val="00F24A5F"/>
    <w:rsid w:val="00F25B46"/>
    <w:rsid w:val="00F30E51"/>
    <w:rsid w:val="00F322EC"/>
    <w:rsid w:val="00F32890"/>
    <w:rsid w:val="00F33B5D"/>
    <w:rsid w:val="00F3510E"/>
    <w:rsid w:val="00F35623"/>
    <w:rsid w:val="00F35B21"/>
    <w:rsid w:val="00F379FD"/>
    <w:rsid w:val="00F37B3A"/>
    <w:rsid w:val="00F413F2"/>
    <w:rsid w:val="00F45556"/>
    <w:rsid w:val="00F4720C"/>
    <w:rsid w:val="00F50676"/>
    <w:rsid w:val="00F5257A"/>
    <w:rsid w:val="00F52898"/>
    <w:rsid w:val="00F52952"/>
    <w:rsid w:val="00F529A9"/>
    <w:rsid w:val="00F53162"/>
    <w:rsid w:val="00F546F5"/>
    <w:rsid w:val="00F548D4"/>
    <w:rsid w:val="00F55140"/>
    <w:rsid w:val="00F55499"/>
    <w:rsid w:val="00F57CB7"/>
    <w:rsid w:val="00F61AD8"/>
    <w:rsid w:val="00F624FB"/>
    <w:rsid w:val="00F628BE"/>
    <w:rsid w:val="00F62DB8"/>
    <w:rsid w:val="00F636D6"/>
    <w:rsid w:val="00F64D4F"/>
    <w:rsid w:val="00F65045"/>
    <w:rsid w:val="00F655BF"/>
    <w:rsid w:val="00F6673E"/>
    <w:rsid w:val="00F66AEB"/>
    <w:rsid w:val="00F672D2"/>
    <w:rsid w:val="00F67D84"/>
    <w:rsid w:val="00F70800"/>
    <w:rsid w:val="00F711E8"/>
    <w:rsid w:val="00F71DE4"/>
    <w:rsid w:val="00F71EE1"/>
    <w:rsid w:val="00F72B72"/>
    <w:rsid w:val="00F73AFE"/>
    <w:rsid w:val="00F73B12"/>
    <w:rsid w:val="00F80097"/>
    <w:rsid w:val="00F827E8"/>
    <w:rsid w:val="00F828AC"/>
    <w:rsid w:val="00F84984"/>
    <w:rsid w:val="00F905BA"/>
    <w:rsid w:val="00F90B11"/>
    <w:rsid w:val="00F91363"/>
    <w:rsid w:val="00F91C16"/>
    <w:rsid w:val="00F925F4"/>
    <w:rsid w:val="00F93B62"/>
    <w:rsid w:val="00F941CD"/>
    <w:rsid w:val="00F958A7"/>
    <w:rsid w:val="00FA0134"/>
    <w:rsid w:val="00FA03CA"/>
    <w:rsid w:val="00FA041C"/>
    <w:rsid w:val="00FA0D9E"/>
    <w:rsid w:val="00FA1A44"/>
    <w:rsid w:val="00FA3A7A"/>
    <w:rsid w:val="00FA3F89"/>
    <w:rsid w:val="00FA4C4B"/>
    <w:rsid w:val="00FA657A"/>
    <w:rsid w:val="00FA784B"/>
    <w:rsid w:val="00FB0ADF"/>
    <w:rsid w:val="00FB1130"/>
    <w:rsid w:val="00FB27CB"/>
    <w:rsid w:val="00FB3E87"/>
    <w:rsid w:val="00FB5D41"/>
    <w:rsid w:val="00FB75F6"/>
    <w:rsid w:val="00FC2397"/>
    <w:rsid w:val="00FC2555"/>
    <w:rsid w:val="00FC2EFF"/>
    <w:rsid w:val="00FC2F03"/>
    <w:rsid w:val="00FC5AD7"/>
    <w:rsid w:val="00FC5BD6"/>
    <w:rsid w:val="00FC70BE"/>
    <w:rsid w:val="00FD0825"/>
    <w:rsid w:val="00FD1C27"/>
    <w:rsid w:val="00FD1FE2"/>
    <w:rsid w:val="00FD2630"/>
    <w:rsid w:val="00FD4CAB"/>
    <w:rsid w:val="00FD4CD5"/>
    <w:rsid w:val="00FD64B8"/>
    <w:rsid w:val="00FD724F"/>
    <w:rsid w:val="00FE00F8"/>
    <w:rsid w:val="00FE1B71"/>
    <w:rsid w:val="00FE1D2B"/>
    <w:rsid w:val="00FE23E8"/>
    <w:rsid w:val="00FE3640"/>
    <w:rsid w:val="00FE76E3"/>
    <w:rsid w:val="00FF014C"/>
    <w:rsid w:val="00FF2210"/>
    <w:rsid w:val="00FF2BFF"/>
    <w:rsid w:val="00FF305A"/>
    <w:rsid w:val="00FF38F8"/>
    <w:rsid w:val="00FF48AD"/>
    <w:rsid w:val="00FF4CBD"/>
    <w:rsid w:val="00FF58AD"/>
    <w:rsid w:val="00FF5E2F"/>
    <w:rsid w:val="00FF5E88"/>
    <w:rsid w:val="00FF62BA"/>
    <w:rsid w:val="00FF62DD"/>
    <w:rsid w:val="00FF6F20"/>
    <w:rsid w:val="00FF75C9"/>
    <w:rsid w:val="00FF7BC2"/>
    <w:rsid w:val="053AD674"/>
    <w:rsid w:val="081586DA"/>
    <w:rsid w:val="0A375FD6"/>
    <w:rsid w:val="0CB117A5"/>
    <w:rsid w:val="1FB3F099"/>
    <w:rsid w:val="20571CCD"/>
    <w:rsid w:val="2402C7DF"/>
    <w:rsid w:val="28B389B7"/>
    <w:rsid w:val="28BED1D3"/>
    <w:rsid w:val="31B8BED5"/>
    <w:rsid w:val="3BCA0932"/>
    <w:rsid w:val="3D65D993"/>
    <w:rsid w:val="596B8745"/>
    <w:rsid w:val="5C0B8C92"/>
    <w:rsid w:val="5CE2AB03"/>
    <w:rsid w:val="60089094"/>
    <w:rsid w:val="68CCDF47"/>
    <w:rsid w:val="6D0F24F3"/>
    <w:rsid w:val="7A8B8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7F2252"/>
  <w15:chartTrackingRefBased/>
  <w15:docId w15:val="{6C5ECE6A-D5E3-4471-88E1-A6BEE607D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17A"/>
    <w:rPr>
      <w:rFonts w:ascii="Arial" w:hAnsi="Arial" w:cs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CA5"/>
    <w:pPr>
      <w:keepNext/>
      <w:keepLines/>
      <w:pBdr>
        <w:bottom w:val="single" w:sz="24" w:space="1" w:color="B4E00C"/>
      </w:pBdr>
      <w:spacing w:before="240" w:after="240"/>
      <w:outlineLvl w:val="0"/>
    </w:pPr>
    <w:rPr>
      <w:rFonts w:eastAsiaTheme="majorEastAsia"/>
      <w:b/>
      <w:bCs/>
      <w:color w:val="004C3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59A1"/>
    <w:pPr>
      <w:keepNext/>
      <w:keepLines/>
      <w:spacing w:before="40" w:after="0"/>
      <w:outlineLvl w:val="1"/>
    </w:pPr>
    <w:rPr>
      <w:rFonts w:eastAsiaTheme="majorEastAs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30B8"/>
    <w:pPr>
      <w:keepNext/>
      <w:keepLines/>
      <w:spacing w:before="40" w:after="0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C27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754A52"/>
    <w:pPr>
      <w:jc w:val="center"/>
    </w:pPr>
    <w:rPr>
      <w:b/>
      <w:bC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4A52"/>
    <w:rPr>
      <w:rFonts w:ascii="Arial" w:hAnsi="Arial" w:cs="Arial"/>
      <w:b/>
      <w:bCs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166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6F9"/>
    <w:rPr>
      <w:rFonts w:ascii="Arial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166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6F9"/>
    <w:rPr>
      <w:rFonts w:ascii="Arial" w:hAnsi="Arial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85CA5"/>
    <w:rPr>
      <w:rFonts w:ascii="Arial" w:eastAsiaTheme="majorEastAsia" w:hAnsi="Arial" w:cs="Arial"/>
      <w:b/>
      <w:bCs/>
      <w:color w:val="004C35"/>
      <w:sz w:val="32"/>
      <w:szCs w:val="32"/>
    </w:rPr>
  </w:style>
  <w:style w:type="table" w:styleId="TableGrid">
    <w:name w:val="Table Grid"/>
    <w:basedOn w:val="TableNormal"/>
    <w:uiPriority w:val="39"/>
    <w:rsid w:val="00310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459A1"/>
    <w:rPr>
      <w:rFonts w:ascii="Arial" w:eastAsiaTheme="majorEastAsia" w:hAnsi="Arial" w:cs="Arial"/>
      <w:b/>
      <w:bCs/>
      <w:sz w:val="26"/>
      <w:szCs w:val="26"/>
    </w:rPr>
  </w:style>
  <w:style w:type="table" w:styleId="GridTable4-Accent1">
    <w:name w:val="Grid Table 4 Accent 1"/>
    <w:basedOn w:val="TableNormal"/>
    <w:uiPriority w:val="49"/>
    <w:rsid w:val="00F4555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13744"/>
    <w:pPr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8137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3744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81374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D95"/>
    <w:pPr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6D95"/>
    <w:rPr>
      <w:rFonts w:ascii="Arial" w:hAnsi="Arial" w:cs="Arial"/>
      <w:sz w:val="24"/>
      <w:szCs w:val="24"/>
    </w:rPr>
  </w:style>
  <w:style w:type="character" w:styleId="Emphasis">
    <w:name w:val="Emphasis"/>
    <w:uiPriority w:val="20"/>
    <w:rsid w:val="00714DFD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B862A4"/>
    <w:pPr>
      <w:pBdr>
        <w:top w:val="single" w:sz="4" w:space="10" w:color="004C35"/>
        <w:bottom w:val="single" w:sz="4" w:space="10" w:color="004C35"/>
      </w:pBdr>
      <w:spacing w:before="360" w:after="360"/>
      <w:ind w:left="864" w:right="864"/>
      <w:jc w:val="center"/>
    </w:pPr>
    <w:rPr>
      <w:i/>
      <w:iCs/>
      <w:color w:val="004C35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2A4"/>
    <w:rPr>
      <w:rFonts w:ascii="Arial" w:hAnsi="Arial" w:cs="Arial"/>
      <w:i/>
      <w:iCs/>
      <w:color w:val="004C35"/>
    </w:rPr>
  </w:style>
  <w:style w:type="character" w:customStyle="1" w:styleId="Heading3Char">
    <w:name w:val="Heading 3 Char"/>
    <w:basedOn w:val="DefaultParagraphFont"/>
    <w:link w:val="Heading3"/>
    <w:uiPriority w:val="9"/>
    <w:rsid w:val="008A30B8"/>
    <w:rPr>
      <w:rFonts w:ascii="Arial" w:eastAsiaTheme="majorEastAsia" w:hAnsi="Arial" w:cs="Arial"/>
      <w:b/>
      <w:bCs/>
    </w:rPr>
  </w:style>
  <w:style w:type="paragraph" w:styleId="ListParagraph">
    <w:name w:val="List Paragraph"/>
    <w:basedOn w:val="Normal"/>
    <w:uiPriority w:val="34"/>
    <w:qFormat/>
    <w:rsid w:val="001B4FC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C27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65A2D"/>
    <w:rPr>
      <w:color w:val="605E5C"/>
      <w:shd w:val="clear" w:color="auto" w:fill="E1DFDD"/>
    </w:rPr>
  </w:style>
  <w:style w:type="paragraph" w:customStyle="1" w:styleId="Kop1Docent">
    <w:name w:val="Kop 1 Docent"/>
    <w:basedOn w:val="Heading1"/>
    <w:link w:val="Kop1DocentChar"/>
    <w:qFormat/>
    <w:rsid w:val="00D274B7"/>
    <w:pPr>
      <w:pBdr>
        <w:bottom w:val="single" w:sz="24" w:space="1" w:color="000000" w:themeColor="text1"/>
      </w:pBdr>
    </w:pPr>
  </w:style>
  <w:style w:type="character" w:customStyle="1" w:styleId="Kop1DocentChar">
    <w:name w:val="Kop 1 Docent Char"/>
    <w:basedOn w:val="Heading1Char"/>
    <w:link w:val="Kop1Docent"/>
    <w:rsid w:val="00D274B7"/>
    <w:rPr>
      <w:rFonts w:ascii="Arial" w:eastAsiaTheme="majorEastAsia" w:hAnsi="Arial" w:cs="Arial"/>
      <w:b/>
      <w:bCs/>
      <w:color w:val="004C35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45A48"/>
    <w:rPr>
      <w:color w:val="954F72" w:themeColor="followedHyperlink"/>
      <w:u w:val="single"/>
    </w:rPr>
  </w:style>
  <w:style w:type="table" w:customStyle="1" w:styleId="TableGrid0">
    <w:name w:val="TableGrid"/>
    <w:rsid w:val="008118B4"/>
    <w:pPr>
      <w:spacing w:after="0" w:line="240" w:lineRule="auto"/>
    </w:pPr>
    <w:rPr>
      <w:rFonts w:eastAsiaTheme="minorEastAsia"/>
      <w:lang w:eastAsia="nl-N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Arial" w:hAnsi="Arial" w:cs="Arial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A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A36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0A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0A36"/>
    <w:rPr>
      <w:rFonts w:ascii="Arial" w:hAnsi="Arial" w:cs="Arial"/>
      <w:b/>
      <w:bCs/>
      <w:sz w:val="20"/>
      <w:szCs w:val="20"/>
    </w:rPr>
  </w:style>
  <w:style w:type="paragraph" w:customStyle="1" w:styleId="Kop1No-ToC">
    <w:name w:val="Kop 1 No-ToC"/>
    <w:basedOn w:val="Heading1"/>
    <w:link w:val="Kop1No-ToCChar"/>
    <w:qFormat/>
    <w:rsid w:val="009A5451"/>
  </w:style>
  <w:style w:type="table" w:styleId="GridTable6Colorful-Accent4">
    <w:name w:val="Grid Table 6 Colorful Accent 4"/>
    <w:basedOn w:val="TableNormal"/>
    <w:uiPriority w:val="51"/>
    <w:rsid w:val="00E16465"/>
    <w:pPr>
      <w:spacing w:after="0" w:line="240" w:lineRule="auto"/>
    </w:pPr>
    <w:rPr>
      <w:color w:val="BF8F00" w:themeColor="accent4" w:themeShade="BF"/>
      <w:lang w:val="en-US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Kop1No-ToCChar">
    <w:name w:val="Kop 1 No-ToC Char"/>
    <w:basedOn w:val="Heading1Char"/>
    <w:link w:val="Kop1No-ToC"/>
    <w:rsid w:val="009A5451"/>
    <w:rPr>
      <w:rFonts w:ascii="Arial" w:eastAsiaTheme="majorEastAsia" w:hAnsi="Arial" w:cs="Arial"/>
      <w:b/>
      <w:bCs/>
      <w:color w:val="004C35"/>
      <w:sz w:val="32"/>
      <w:szCs w:val="32"/>
    </w:rPr>
  </w:style>
  <w:style w:type="paragraph" w:styleId="NoSpacing">
    <w:name w:val="No Spacing"/>
    <w:uiPriority w:val="1"/>
    <w:qFormat/>
    <w:rsid w:val="00C02FA4"/>
    <w:pPr>
      <w:spacing w:after="0" w:line="240" w:lineRule="auto"/>
    </w:pPr>
    <w:rPr>
      <w:rFonts w:ascii="Arial" w:hAnsi="Arial" w:cs="Aria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09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094F"/>
    <w:rPr>
      <w:rFonts w:ascii="Courier New" w:eastAsia="Times New Roman" w:hAnsi="Courier New" w:cs="Courier New"/>
      <w:sz w:val="20"/>
      <w:szCs w:val="20"/>
      <w:lang w:eastAsia="nl-NL"/>
    </w:rPr>
  </w:style>
  <w:style w:type="paragraph" w:customStyle="1" w:styleId="Termuitleg">
    <w:name w:val="Term_uitleg"/>
    <w:basedOn w:val="Normal"/>
    <w:next w:val="Normal"/>
    <w:link w:val="TermuitlegChar"/>
    <w:qFormat/>
    <w:rsid w:val="009C2518"/>
    <w:pPr>
      <w:numPr>
        <w:numId w:val="1"/>
      </w:numPr>
      <w:ind w:left="17" w:hanging="357"/>
    </w:pPr>
    <w:rPr>
      <w:bCs/>
      <w:color w:val="000000" w:themeColor="text1"/>
    </w:rPr>
  </w:style>
  <w:style w:type="paragraph" w:customStyle="1" w:styleId="H3Theorie">
    <w:name w:val="H3_Theorie"/>
    <w:basedOn w:val="Termuitleg"/>
    <w:next w:val="Normal"/>
    <w:qFormat/>
    <w:rsid w:val="009C2518"/>
    <w:pPr>
      <w:numPr>
        <w:numId w:val="2"/>
      </w:numPr>
      <w:spacing w:after="0"/>
      <w:ind w:left="17" w:hanging="357"/>
    </w:pPr>
    <w:rPr>
      <w:rFonts w:ascii="Segoe UI Black" w:hAnsi="Segoe UI Black"/>
      <w:b/>
      <w:color w:val="385623" w:themeColor="accent6" w:themeShade="80"/>
    </w:rPr>
  </w:style>
  <w:style w:type="character" w:customStyle="1" w:styleId="TermuitlegChar">
    <w:name w:val="Term_uitleg Char"/>
    <w:basedOn w:val="DefaultParagraphFont"/>
    <w:link w:val="Termuitleg"/>
    <w:rsid w:val="009C2518"/>
    <w:rPr>
      <w:rFonts w:ascii="Arial" w:hAnsi="Arial" w:cs="Arial"/>
      <w:bCs/>
      <w:color w:val="000000" w:themeColor="text1"/>
      <w:sz w:val="20"/>
    </w:rPr>
  </w:style>
  <w:style w:type="paragraph" w:customStyle="1" w:styleId="H3Inleveropdracht">
    <w:name w:val="H3_Inleveropdracht"/>
    <w:basedOn w:val="Normal"/>
    <w:next w:val="Normal"/>
    <w:link w:val="H3InleveropdrachtChar"/>
    <w:qFormat/>
    <w:rsid w:val="002F247E"/>
    <w:rPr>
      <w:b/>
      <w:bCs/>
      <w:u w:val="single"/>
    </w:rPr>
  </w:style>
  <w:style w:type="paragraph" w:customStyle="1" w:styleId="H3Opdracht">
    <w:name w:val="H3_Opdracht"/>
    <w:basedOn w:val="H3Theorie"/>
    <w:next w:val="Normal"/>
    <w:qFormat/>
    <w:rsid w:val="009C2518"/>
    <w:pPr>
      <w:numPr>
        <w:numId w:val="3"/>
      </w:numPr>
      <w:ind w:left="17" w:hanging="357"/>
    </w:pPr>
    <w:rPr>
      <w:color w:val="1F4E79" w:themeColor="accent5" w:themeShade="80"/>
    </w:rPr>
  </w:style>
  <w:style w:type="table" w:customStyle="1" w:styleId="Tabelraster1">
    <w:name w:val="Tabelraster1"/>
    <w:basedOn w:val="TableNormal"/>
    <w:next w:val="TableGrid"/>
    <w:uiPriority w:val="39"/>
    <w:rsid w:val="008E5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3InleveropdrachtChar">
    <w:name w:val="H3_Inleveropdracht Char"/>
    <w:basedOn w:val="DefaultParagraphFont"/>
    <w:link w:val="H3Inleveropdracht"/>
    <w:rsid w:val="002F247E"/>
    <w:rPr>
      <w:rFonts w:ascii="Arial" w:hAnsi="Arial" w:cs="Arial"/>
      <w:b/>
      <w:bCs/>
      <w:sz w:val="20"/>
      <w:u w:val="single"/>
    </w:rPr>
  </w:style>
  <w:style w:type="table" w:customStyle="1" w:styleId="Tabelraster2">
    <w:name w:val="Tabelraster2"/>
    <w:basedOn w:val="TableNormal"/>
    <w:next w:val="TableGrid"/>
    <w:uiPriority w:val="39"/>
    <w:rsid w:val="008E5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dschrift">
    <w:name w:val="Handschrift"/>
    <w:basedOn w:val="Normal"/>
    <w:next w:val="Normal"/>
    <w:qFormat/>
    <w:rsid w:val="00177D3A"/>
    <w:rPr>
      <w:rFonts w:ascii="Segoe Script" w:hAnsi="Segoe Script"/>
      <w:color w:val="000000" w:themeColor="text1"/>
    </w:rPr>
  </w:style>
  <w:style w:type="paragraph" w:customStyle="1" w:styleId="Docenten">
    <w:name w:val="Docenten"/>
    <w:basedOn w:val="Normal"/>
    <w:next w:val="Normal"/>
    <w:link w:val="DocentenChar"/>
    <w:qFormat/>
    <w:rsid w:val="009C2518"/>
    <w:rPr>
      <w:rFonts w:asciiTheme="minorHAnsi" w:hAnsiTheme="minorHAnsi"/>
      <w:color w:val="C00000"/>
    </w:rPr>
  </w:style>
  <w:style w:type="character" w:customStyle="1" w:styleId="DocentenChar">
    <w:name w:val="Docenten Char"/>
    <w:basedOn w:val="DefaultParagraphFont"/>
    <w:link w:val="Docenten"/>
    <w:rsid w:val="009C2518"/>
    <w:rPr>
      <w:rFonts w:cs="Arial"/>
      <w:color w:val="C00000"/>
      <w:sz w:val="20"/>
    </w:rPr>
  </w:style>
  <w:style w:type="paragraph" w:styleId="NormalWeb">
    <w:name w:val="Normal (Web)"/>
    <w:basedOn w:val="Normal"/>
    <w:uiPriority w:val="99"/>
    <w:unhideWhenUsed/>
    <w:rsid w:val="007046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customStyle="1" w:styleId="paragraph">
    <w:name w:val="paragraph"/>
    <w:basedOn w:val="Normal"/>
    <w:rsid w:val="002B32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normaltextrun">
    <w:name w:val="normaltextrun"/>
    <w:basedOn w:val="DefaultParagraphFont"/>
    <w:rsid w:val="002B324D"/>
  </w:style>
  <w:style w:type="character" w:customStyle="1" w:styleId="spellingerror">
    <w:name w:val="spellingerror"/>
    <w:basedOn w:val="DefaultParagraphFont"/>
    <w:rsid w:val="002B324D"/>
  </w:style>
  <w:style w:type="character" w:customStyle="1" w:styleId="eop">
    <w:name w:val="eop"/>
    <w:basedOn w:val="DefaultParagraphFont"/>
    <w:rsid w:val="002B324D"/>
  </w:style>
  <w:style w:type="character" w:customStyle="1" w:styleId="contextualspellingandgrammarerror">
    <w:name w:val="contextualspellingandgrammarerror"/>
    <w:basedOn w:val="DefaultParagraphFont"/>
    <w:rsid w:val="002B324D"/>
  </w:style>
  <w:style w:type="paragraph" w:styleId="TOC3">
    <w:name w:val="toc 3"/>
    <w:basedOn w:val="Normal"/>
    <w:next w:val="Normal"/>
    <w:autoRedefine/>
    <w:uiPriority w:val="39"/>
    <w:unhideWhenUsed/>
    <w:rsid w:val="00637F5C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8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01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9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2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33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9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5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50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83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7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1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0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11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86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1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8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34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0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3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www.w3schools.com/css/css_boxmodel.asp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rt%20Roos\Curio\TT-ICO%20-%20Documenten%20(1)\Onderwijs\2020%20en%20verder%20Nieuwe%20KD\C%20Ontwerp%20blokken\Sjabloon_Module_read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12EF286F59344C916594550B43FF54" ma:contentTypeVersion="17" ma:contentTypeDescription="Een nieuw document maken." ma:contentTypeScope="" ma:versionID="afe30f9564a2e70d2b431d9081573552">
  <xsd:schema xmlns:xsd="http://www.w3.org/2001/XMLSchema" xmlns:xs="http://www.w3.org/2001/XMLSchema" xmlns:p="http://schemas.microsoft.com/office/2006/metadata/properties" xmlns:ns2="2d96f5cc-d7ea-40f6-93af-32a13c797d1b" xmlns:ns3="91cdf6f5-f056-495a-8e79-c5907b52ee15" targetNamespace="http://schemas.microsoft.com/office/2006/metadata/properties" ma:root="true" ma:fieldsID="a5249010e041e807fb67b9148b4ccc26" ns2:_="" ns3:_="">
    <xsd:import namespace="2d96f5cc-d7ea-40f6-93af-32a13c797d1b"/>
    <xsd:import namespace="91cdf6f5-f056-495a-8e79-c5907b52ee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96f5cc-d7ea-40f6-93af-32a13c797d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e9fe1b67-3931-4f35-a864-608d508774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cdf6f5-f056-495a-8e79-c5907b52ee1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ab19739f-a216-4dac-94bd-fedb53e6368f}" ma:internalName="TaxCatchAll" ma:showField="CatchAllData" ma:web="91cdf6f5-f056-495a-8e79-c5907b52ee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1cdf6f5-f056-495a-8e79-c5907b52ee15">
      <UserInfo>
        <DisplayName>Sleypen, Michel</DisplayName>
        <AccountId>23</AccountId>
        <AccountType/>
      </UserInfo>
    </SharedWithUsers>
    <TaxCatchAll xmlns="91cdf6f5-f056-495a-8e79-c5907b52ee15" xsi:nil="true"/>
    <lcf76f155ced4ddcb4097134ff3c332f xmlns="2d96f5cc-d7ea-40f6-93af-32a13c797d1b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07331F-D296-4A82-9284-D35F06FE29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665F0F-9D15-456B-98DF-90F863332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96f5cc-d7ea-40f6-93af-32a13c797d1b"/>
    <ds:schemaRef ds:uri="91cdf6f5-f056-495a-8e79-c5907b52ee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CF1412-40AB-4474-AF68-815A8CCEE0EF}">
  <ds:schemaRefs>
    <ds:schemaRef ds:uri="http://schemas.microsoft.com/office/2006/metadata/properties"/>
    <ds:schemaRef ds:uri="http://schemas.microsoft.com/office/infopath/2007/PartnerControls"/>
    <ds:schemaRef ds:uri="91cdf6f5-f056-495a-8e79-c5907b52ee15"/>
    <ds:schemaRef ds:uri="2d96f5cc-d7ea-40f6-93af-32a13c797d1b"/>
  </ds:schemaRefs>
</ds:datastoreItem>
</file>

<file path=customXml/itemProps4.xml><?xml version="1.0" encoding="utf-8"?>
<ds:datastoreItem xmlns:ds="http://schemas.openxmlformats.org/officeDocument/2006/customXml" ds:itemID="{50B33F2B-9D1B-47B1-A3A7-D3FE8D9315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Sjabloon_Module_reader.dotx</Template>
  <TotalTime>183</TotalTime>
  <Pages>8</Pages>
  <Words>950</Words>
  <Characters>5417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6355</CharactersWithSpaces>
  <SharedDoc>false</SharedDoc>
  <HLinks>
    <vt:vector size="306" baseType="variant">
      <vt:variant>
        <vt:i4>3080236</vt:i4>
      </vt:variant>
      <vt:variant>
        <vt:i4>231</vt:i4>
      </vt:variant>
      <vt:variant>
        <vt:i4>0</vt:i4>
      </vt:variant>
      <vt:variant>
        <vt:i4>5</vt:i4>
      </vt:variant>
      <vt:variant>
        <vt:lpwstr>http://www.flexboxdefense.com/</vt:lpwstr>
      </vt:variant>
      <vt:variant>
        <vt:lpwstr/>
      </vt:variant>
      <vt:variant>
        <vt:i4>1114127</vt:i4>
      </vt:variant>
      <vt:variant>
        <vt:i4>228</vt:i4>
      </vt:variant>
      <vt:variant>
        <vt:i4>0</vt:i4>
      </vt:variant>
      <vt:variant>
        <vt:i4>5</vt:i4>
      </vt:variant>
      <vt:variant>
        <vt:lpwstr>https://www.w3schools.com/css/css3_flexbox_container.asp</vt:lpwstr>
      </vt:variant>
      <vt:variant>
        <vt:lpwstr/>
      </vt:variant>
      <vt:variant>
        <vt:i4>1441817</vt:i4>
      </vt:variant>
      <vt:variant>
        <vt:i4>225</vt:i4>
      </vt:variant>
      <vt:variant>
        <vt:i4>0</vt:i4>
      </vt:variant>
      <vt:variant>
        <vt:i4>5</vt:i4>
      </vt:variant>
      <vt:variant>
        <vt:lpwstr>https://css-tricks.com/snippets/css/a-guide-to-flexbox/</vt:lpwstr>
      </vt:variant>
      <vt:variant>
        <vt:lpwstr>justify-content</vt:lpwstr>
      </vt:variant>
      <vt:variant>
        <vt:i4>7471139</vt:i4>
      </vt:variant>
      <vt:variant>
        <vt:i4>222</vt:i4>
      </vt:variant>
      <vt:variant>
        <vt:i4>0</vt:i4>
      </vt:variant>
      <vt:variant>
        <vt:i4>5</vt:i4>
      </vt:variant>
      <vt:variant>
        <vt:lpwstr>https://cssgridgarden.com/</vt:lpwstr>
      </vt:variant>
      <vt:variant>
        <vt:lpwstr/>
      </vt:variant>
      <vt:variant>
        <vt:i4>94</vt:i4>
      </vt:variant>
      <vt:variant>
        <vt:i4>219</vt:i4>
      </vt:variant>
      <vt:variant>
        <vt:i4>0</vt:i4>
      </vt:variant>
      <vt:variant>
        <vt:i4>5</vt:i4>
      </vt:variant>
      <vt:variant>
        <vt:lpwstr>https://vocabs.amo.rocks/</vt:lpwstr>
      </vt:variant>
      <vt:variant>
        <vt:lpwstr/>
      </vt:variant>
      <vt:variant>
        <vt:i4>4063359</vt:i4>
      </vt:variant>
      <vt:variant>
        <vt:i4>216</vt:i4>
      </vt:variant>
      <vt:variant>
        <vt:i4>0</vt:i4>
      </vt:variant>
      <vt:variant>
        <vt:i4>5</vt:i4>
      </vt:variant>
      <vt:variant>
        <vt:lpwstr>https://www.w3schools.com/css/css_rwd_mediaqueries.asp</vt:lpwstr>
      </vt:variant>
      <vt:variant>
        <vt:lpwstr/>
      </vt:variant>
      <vt:variant>
        <vt:i4>852040</vt:i4>
      </vt:variant>
      <vt:variant>
        <vt:i4>213</vt:i4>
      </vt:variant>
      <vt:variant>
        <vt:i4>0</vt:i4>
      </vt:variant>
      <vt:variant>
        <vt:i4>5</vt:i4>
      </vt:variant>
      <vt:variant>
        <vt:lpwstr>https://fontawesome.com/</vt:lpwstr>
      </vt:variant>
      <vt:variant>
        <vt:lpwstr/>
      </vt:variant>
      <vt:variant>
        <vt:i4>2293859</vt:i4>
      </vt:variant>
      <vt:variant>
        <vt:i4>210</vt:i4>
      </vt:variant>
      <vt:variant>
        <vt:i4>0</vt:i4>
      </vt:variant>
      <vt:variant>
        <vt:i4>5</vt:i4>
      </vt:variant>
      <vt:variant>
        <vt:lpwstr>http://www.fontawesome.com/</vt:lpwstr>
      </vt:variant>
      <vt:variant>
        <vt:lpwstr/>
      </vt:variant>
      <vt:variant>
        <vt:i4>1835075</vt:i4>
      </vt:variant>
      <vt:variant>
        <vt:i4>207</vt:i4>
      </vt:variant>
      <vt:variant>
        <vt:i4>0</vt:i4>
      </vt:variant>
      <vt:variant>
        <vt:i4>5</vt:i4>
      </vt:variant>
      <vt:variant>
        <vt:lpwstr>https://fontawesome.com/how-to-use/on-the-web/setup/hosting-font-awesome-yourself</vt:lpwstr>
      </vt:variant>
      <vt:variant>
        <vt:lpwstr/>
      </vt:variant>
      <vt:variant>
        <vt:i4>983121</vt:i4>
      </vt:variant>
      <vt:variant>
        <vt:i4>204</vt:i4>
      </vt:variant>
      <vt:variant>
        <vt:i4>0</vt:i4>
      </vt:variant>
      <vt:variant>
        <vt:i4>5</vt:i4>
      </vt:variant>
      <vt:variant>
        <vt:lpwstr>https://jigsaw.w3.org/css-validator/</vt:lpwstr>
      </vt:variant>
      <vt:variant>
        <vt:lpwstr/>
      </vt:variant>
      <vt:variant>
        <vt:i4>131091</vt:i4>
      </vt:variant>
      <vt:variant>
        <vt:i4>201</vt:i4>
      </vt:variant>
      <vt:variant>
        <vt:i4>0</vt:i4>
      </vt:variant>
      <vt:variant>
        <vt:i4>5</vt:i4>
      </vt:variant>
      <vt:variant>
        <vt:lpwstr>https://validator.w3.org/</vt:lpwstr>
      </vt:variant>
      <vt:variant>
        <vt:lpwstr/>
      </vt:variant>
      <vt:variant>
        <vt:i4>65603</vt:i4>
      </vt:variant>
      <vt:variant>
        <vt:i4>198</vt:i4>
      </vt:variant>
      <vt:variant>
        <vt:i4>0</vt:i4>
      </vt:variant>
      <vt:variant>
        <vt:i4>5</vt:i4>
      </vt:variant>
      <vt:variant>
        <vt:lpwstr>https://tinypng.com/</vt:lpwstr>
      </vt:variant>
      <vt:variant>
        <vt:lpwstr/>
      </vt:variant>
      <vt:variant>
        <vt:i4>6946883</vt:i4>
      </vt:variant>
      <vt:variant>
        <vt:i4>195</vt:i4>
      </vt:variant>
      <vt:variant>
        <vt:i4>0</vt:i4>
      </vt:variant>
      <vt:variant>
        <vt:i4>5</vt:i4>
      </vt:variant>
      <vt:variant>
        <vt:lpwstr>https://www.transip.nl/knowledgebase/artikel/419-mijn-website-mijn-webhostingpakket-transip-verhuizen/</vt:lpwstr>
      </vt:variant>
      <vt:variant>
        <vt:lpwstr>plaats_de_bestanden_van_je_website_het_webhostingpakket</vt:lpwstr>
      </vt:variant>
      <vt:variant>
        <vt:i4>5242975</vt:i4>
      </vt:variant>
      <vt:variant>
        <vt:i4>192</vt:i4>
      </vt:variant>
      <vt:variant>
        <vt:i4>0</vt:i4>
      </vt:variant>
      <vt:variant>
        <vt:i4>5</vt:i4>
      </vt:variant>
      <vt:variant>
        <vt:lpwstr>https://filezilla-project.org/download.php?platform=win64</vt:lpwstr>
      </vt:variant>
      <vt:variant>
        <vt:lpwstr/>
      </vt:variant>
      <vt:variant>
        <vt:i4>7798880</vt:i4>
      </vt:variant>
      <vt:variant>
        <vt:i4>189</vt:i4>
      </vt:variant>
      <vt:variant>
        <vt:i4>0</vt:i4>
      </vt:variant>
      <vt:variant>
        <vt:i4>5</vt:i4>
      </vt:variant>
      <vt:variant>
        <vt:lpwstr>http://www.coolors.co/</vt:lpwstr>
      </vt:variant>
      <vt:variant>
        <vt:lpwstr/>
      </vt:variant>
      <vt:variant>
        <vt:i4>2621451</vt:i4>
      </vt:variant>
      <vt:variant>
        <vt:i4>186</vt:i4>
      </vt:variant>
      <vt:variant>
        <vt:i4>0</vt:i4>
      </vt:variant>
      <vt:variant>
        <vt:i4>5</vt:i4>
      </vt:variant>
      <vt:variant>
        <vt:lpwstr>https://www.w3schools.com/cssref/pr_background-image.asp</vt:lpwstr>
      </vt:variant>
      <vt:variant>
        <vt:lpwstr/>
      </vt:variant>
      <vt:variant>
        <vt:i4>4849677</vt:i4>
      </vt:variant>
      <vt:variant>
        <vt:i4>183</vt:i4>
      </vt:variant>
      <vt:variant>
        <vt:i4>0</vt:i4>
      </vt:variant>
      <vt:variant>
        <vt:i4>5</vt:i4>
      </vt:variant>
      <vt:variant>
        <vt:lpwstr>https://www.w3schools.com/php/func_filesystem_file_get_contents.asp</vt:lpwstr>
      </vt:variant>
      <vt:variant>
        <vt:lpwstr/>
      </vt:variant>
      <vt:variant>
        <vt:i4>6881323</vt:i4>
      </vt:variant>
      <vt:variant>
        <vt:i4>180</vt:i4>
      </vt:variant>
      <vt:variant>
        <vt:i4>0</vt:i4>
      </vt:variant>
      <vt:variant>
        <vt:i4>5</vt:i4>
      </vt:variant>
      <vt:variant>
        <vt:lpwstr>https://www.w3schools.com/icons/fontawesome_icons_intro.asp</vt:lpwstr>
      </vt:variant>
      <vt:variant>
        <vt:lpwstr/>
      </vt:variant>
      <vt:variant>
        <vt:i4>2556005</vt:i4>
      </vt:variant>
      <vt:variant>
        <vt:i4>177</vt:i4>
      </vt:variant>
      <vt:variant>
        <vt:i4>0</vt:i4>
      </vt:variant>
      <vt:variant>
        <vt:i4>5</vt:i4>
      </vt:variant>
      <vt:variant>
        <vt:lpwstr>https://www.w3schools.com/css/css_font_google.asp</vt:lpwstr>
      </vt:variant>
      <vt:variant>
        <vt:lpwstr/>
      </vt:variant>
      <vt:variant>
        <vt:i4>196647</vt:i4>
      </vt:variant>
      <vt:variant>
        <vt:i4>174</vt:i4>
      </vt:variant>
      <vt:variant>
        <vt:i4>0</vt:i4>
      </vt:variant>
      <vt:variant>
        <vt:i4>5</vt:i4>
      </vt:variant>
      <vt:variant>
        <vt:lpwstr>https://www.w3schools.com/css/css3_fonts.asp</vt:lpwstr>
      </vt:variant>
      <vt:variant>
        <vt:lpwstr/>
      </vt:variant>
      <vt:variant>
        <vt:i4>2621551</vt:i4>
      </vt:variant>
      <vt:variant>
        <vt:i4>171</vt:i4>
      </vt:variant>
      <vt:variant>
        <vt:i4>0</vt:i4>
      </vt:variant>
      <vt:variant>
        <vt:i4>5</vt:i4>
      </vt:variant>
      <vt:variant>
        <vt:lpwstr>http://www.tinypng.com/</vt:lpwstr>
      </vt:variant>
      <vt:variant>
        <vt:lpwstr/>
      </vt:variant>
      <vt:variant>
        <vt:i4>8060989</vt:i4>
      </vt:variant>
      <vt:variant>
        <vt:i4>168</vt:i4>
      </vt:variant>
      <vt:variant>
        <vt:i4>0</vt:i4>
      </vt:variant>
      <vt:variant>
        <vt:i4>5</vt:i4>
      </vt:variant>
      <vt:variant>
        <vt:lpwstr>https://www.mijn-eigen-website.nl/website-online-zetten.php</vt:lpwstr>
      </vt:variant>
      <vt:variant>
        <vt:lpwstr/>
      </vt:variant>
      <vt:variant>
        <vt:i4>1966195</vt:i4>
      </vt:variant>
      <vt:variant>
        <vt:i4>165</vt:i4>
      </vt:variant>
      <vt:variant>
        <vt:i4>0</vt:i4>
      </vt:variant>
      <vt:variant>
        <vt:i4>5</vt:i4>
      </vt:variant>
      <vt:variant>
        <vt:lpwstr>https://www.w3schools.com/css/css_boxmodel.asp</vt:lpwstr>
      </vt:variant>
      <vt:variant>
        <vt:lpwstr/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_Toc151639911</vt:lpwstr>
      </vt:variant>
      <vt:variant>
        <vt:i4>1835066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_Toc151639910</vt:lpwstr>
      </vt:variant>
      <vt:variant>
        <vt:i4>1900602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_Toc151639909</vt:lpwstr>
      </vt:variant>
      <vt:variant>
        <vt:i4>1900602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_Toc151639908</vt:lpwstr>
      </vt:variant>
      <vt:variant>
        <vt:i4>1900602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_Toc151639907</vt:lpwstr>
      </vt:variant>
      <vt:variant>
        <vt:i4>1900602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_Toc151639906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_Toc151639905</vt:lpwstr>
      </vt:variant>
      <vt:variant>
        <vt:i4>1900602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_Toc151639904</vt:lpwstr>
      </vt:variant>
      <vt:variant>
        <vt:i4>1900602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_Toc151639903</vt:lpwstr>
      </vt:variant>
      <vt:variant>
        <vt:i4>1900602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_Toc151639902</vt:lpwstr>
      </vt:variant>
      <vt:variant>
        <vt:i4>1900602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_Toc151639901</vt:lpwstr>
      </vt:variant>
      <vt:variant>
        <vt:i4>1900602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_Toc151639900</vt:lpwstr>
      </vt:variant>
      <vt:variant>
        <vt:i4>1310779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_Toc151639899</vt:lpwstr>
      </vt:variant>
      <vt:variant>
        <vt:i4>1310779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_Toc151639898</vt:lpwstr>
      </vt:variant>
      <vt:variant>
        <vt:i4>1310779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_Toc151639897</vt:lpwstr>
      </vt:variant>
      <vt:variant>
        <vt:i4>1310779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_Toc151639896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_Toc151639895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_Toc151639894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_Toc151639893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_Toc151639892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_Toc151639891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_Toc151639890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_Toc151639889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_Toc151639888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_Toc151639887</vt:lpwstr>
      </vt:variant>
      <vt:variant>
        <vt:i4>1376315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_Toc151639886</vt:lpwstr>
      </vt:variant>
      <vt:variant>
        <vt:i4>1376315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_Toc151639885</vt:lpwstr>
      </vt:variant>
      <vt:variant>
        <vt:i4>6029318</vt:i4>
      </vt:variant>
      <vt:variant>
        <vt:i4>0</vt:i4>
      </vt:variant>
      <vt:variant>
        <vt:i4>0</vt:i4>
      </vt:variant>
      <vt:variant>
        <vt:i4>5</vt:i4>
      </vt:variant>
      <vt:variant>
        <vt:lpwstr>http://placeimg.com/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Roos</dc:creator>
  <cp:keywords/>
  <dc:description/>
  <cp:lastModifiedBy>Boekhoudt, Elton</cp:lastModifiedBy>
  <cp:revision>6</cp:revision>
  <cp:lastPrinted>2023-11-30T08:17:00Z</cp:lastPrinted>
  <dcterms:created xsi:type="dcterms:W3CDTF">2024-01-19T14:48:00Z</dcterms:created>
  <dcterms:modified xsi:type="dcterms:W3CDTF">2024-01-22T14:33:00Z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0x0101001C12EF286F59344C916594550B43FF54</vt:lpwstr>
  </property>
  <property fmtid="{D5CDD505-2E9C-101B-9397-08002B2CF9AE}" pid="3" name="TaxKeyword">
    <vt:lpwstr/>
  </property>
  <property fmtid="{D5CDD505-2E9C-101B-9397-08002B2CF9AE}" pid="4" name="MediaServiceImageTags">
    <vt:lpwstr/>
  </property>
</Properties>
</file>